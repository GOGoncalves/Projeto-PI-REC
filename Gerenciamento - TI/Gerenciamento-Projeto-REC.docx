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:rsidRPr="00126D07" w14:paraId="518FD40D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48359FD6" w14:textId="77777777" w:rsidR="004B7E44" w:rsidRPr="00126D07" w:rsidRDefault="004B7E44" w:rsidP="004B7E44">
            <w:r w:rsidRPr="00126D07">
              <w:rPr>
                <w:noProof/>
                <w:lang w:bidi="pt-BR"/>
              </w:rPr>
              <mc:AlternateContent>
                <mc:Choice Requires="wps">
                  <w:drawing>
                    <wp:inline distT="0" distB="0" distL="0" distR="0" wp14:anchorId="213C6003" wp14:editId="243C097D">
                      <wp:extent cx="5362575" cy="1506829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62575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23F4EDA" w14:textId="178E954A" w:rsidR="004B7E44" w:rsidRPr="004B7E44" w:rsidRDefault="003E3E26" w:rsidP="004B7E44">
                                  <w:pPr>
                                    <w:pStyle w:val="Ttulo"/>
                                  </w:pPr>
                                  <w:r>
                                    <w:rPr>
                                      <w:lang w:bidi="pt-BR"/>
                                    </w:rPr>
                                    <w:t>Gerenciamento do projeto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13C60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422.25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" filled="f" stroked="f" strokeweight=".5pt">
                      <v:textbox>
                        <w:txbxContent>
                          <w:p w14:paraId="523F4EDA" w14:textId="178E954A" w:rsidR="004B7E44" w:rsidRPr="004B7E44" w:rsidRDefault="003E3E26" w:rsidP="004B7E44">
                            <w:pPr>
                              <w:pStyle w:val="Ttulo"/>
                            </w:pPr>
                            <w:r>
                              <w:rPr>
                                <w:lang w:bidi="pt-BR"/>
                              </w:rPr>
                              <w:t>Gerenciamento do projeto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C41B1E1" w14:textId="77777777" w:rsidR="004B7E44" w:rsidRPr="00126D07" w:rsidRDefault="004B7E44" w:rsidP="004B7E44">
            <w:r w:rsidRPr="00126D07">
              <w:rPr>
                <w:noProof/>
                <w:lang w:bidi="pt-BR"/>
              </w:rPr>
              <mc:AlternateContent>
                <mc:Choice Requires="wps">
                  <w:drawing>
                    <wp:inline distT="0" distB="0" distL="0" distR="0" wp14:anchorId="2E44D54E" wp14:editId="21B7E376">
                      <wp:extent cx="785611" cy="0"/>
                      <wp:effectExtent l="0" t="38100" r="52705" b="3810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A3A556B" id="Conector re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0F51D61D" w14:textId="77777777" w:rsidR="004B7E44" w:rsidRPr="00126D07" w:rsidRDefault="004B7E44" w:rsidP="004B7E44">
            <w:r w:rsidRPr="00126D07">
              <w:rPr>
                <w:noProof/>
                <w:lang w:bidi="pt-BR"/>
              </w:rPr>
              <mc:AlternateContent>
                <mc:Choice Requires="wps">
                  <w:drawing>
                    <wp:inline distT="0" distB="0" distL="0" distR="0" wp14:anchorId="269DDC58" wp14:editId="111AD179">
                      <wp:extent cx="5138670" cy="746975"/>
                      <wp:effectExtent l="0" t="0" r="0" b="0"/>
                      <wp:docPr id="3" name="Caixa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15FFA42" w14:textId="5756877C" w:rsidR="004B7E44" w:rsidRPr="004B7E44" w:rsidRDefault="003E3E26" w:rsidP="004B7E44">
                                  <w:pPr>
                                    <w:pStyle w:val="Subttulo"/>
                                  </w:pPr>
                                  <w:r>
                                    <w:rPr>
                                      <w:lang w:bidi="pt-BR"/>
                                    </w:rPr>
                                    <w:t>Grupo 1 – PI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69DDC58" id="Caixa de texto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415FFA42" w14:textId="5756877C" w:rsidR="004B7E44" w:rsidRPr="004B7E44" w:rsidRDefault="003E3E26" w:rsidP="004B7E44">
                            <w:pPr>
                              <w:pStyle w:val="Subttulo"/>
                            </w:pPr>
                            <w:r>
                              <w:rPr>
                                <w:lang w:bidi="pt-BR"/>
                              </w:rPr>
                              <w:t>Grupo 1 – PI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:rsidRPr="00126D07" w14:paraId="223980D5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C6D56F" w14:textId="77777777" w:rsidR="004B7E44" w:rsidRPr="00126D07" w:rsidRDefault="004B7E44" w:rsidP="004B7E44">
            <w:r w:rsidRPr="00126D07">
              <w:rPr>
                <w:noProof/>
                <w:lang w:bidi="pt-BR"/>
              </w:rPr>
              <mc:AlternateContent>
                <mc:Choice Requires="wps">
                  <w:drawing>
                    <wp:inline distT="0" distB="0" distL="0" distR="0" wp14:anchorId="4CE2B698" wp14:editId="47613D46">
                      <wp:extent cx="3242734" cy="469557"/>
                      <wp:effectExtent l="0" t="0" r="0" b="0"/>
                      <wp:docPr id="6" name="Caixa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4273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6844C75" w14:textId="1FE71559" w:rsidR="004B7E44" w:rsidRPr="004B7E44" w:rsidRDefault="003E3E26" w:rsidP="004B7E44">
                                  <w:pPr>
                                    <w:pStyle w:val="Ttulo1"/>
                                  </w:pPr>
                                  <w:r>
                                    <w:rPr>
                                      <w:lang w:bidi="pt-BR"/>
                                    </w:rPr>
                                    <w:t>São Paulo Tech School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CE2B698" id="Caixa de texto 6" o:spid="_x0000_s1028" type="#_x0000_t202" style="width:255.3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" filled="f" stroked="f" strokeweight=".5pt">
                      <v:textbox>
                        <w:txbxContent>
                          <w:p w14:paraId="06844C75" w14:textId="1FE71559" w:rsidR="004B7E44" w:rsidRPr="004B7E44" w:rsidRDefault="003E3E26" w:rsidP="004B7E44">
                            <w:pPr>
                              <w:pStyle w:val="Ttulo1"/>
                            </w:pPr>
                            <w:r>
                              <w:rPr>
                                <w:lang w:bidi="pt-BR"/>
                              </w:rPr>
                              <w:t>São Paulo Tech School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7F6CD95" w14:textId="55291E85" w:rsidR="004B7E44" w:rsidRPr="00126D07" w:rsidRDefault="004B7E44" w:rsidP="004B7E44">
            <w:r w:rsidRPr="00126D07">
              <w:rPr>
                <w:noProof/>
                <w:lang w:bidi="pt-BR"/>
              </w:rPr>
              <mc:AlternateContent>
                <mc:Choice Requires="wps">
                  <w:drawing>
                    <wp:inline distT="0" distB="0" distL="0" distR="0" wp14:anchorId="49C6CE4D" wp14:editId="6BBFC6B0">
                      <wp:extent cx="3381375" cy="1504950"/>
                      <wp:effectExtent l="0" t="0" r="0" b="0"/>
                      <wp:docPr id="7" name="Caixa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81375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0B246CE" w14:textId="71823325" w:rsidR="00F81514" w:rsidRDefault="00B4569C" w:rsidP="00400510">
                                  <w:pPr>
                                    <w:rPr>
                                      <w:lang w:bidi="pt-BR"/>
                                    </w:rPr>
                                  </w:pPr>
                                  <w:bookmarkStart w:id="0" w:name="_Hlk110959296"/>
                                  <w:bookmarkStart w:id="1" w:name="_Hlk110959297"/>
                                  <w:r>
                                    <w:rPr>
                                      <w:lang w:bidi="pt-BR"/>
                                    </w:rPr>
                                    <w:t xml:space="preserve">Eduardo </w:t>
                                  </w:r>
                                  <w:proofErr w:type="spellStart"/>
                                  <w:r>
                                    <w:rPr>
                                      <w:lang w:bidi="pt-BR"/>
                                    </w:rPr>
                                    <w:t>Bega</w:t>
                                  </w:r>
                                  <w:r w:rsidR="00F81514">
                                    <w:rPr>
                                      <w:lang w:bidi="pt-BR"/>
                                    </w:rPr>
                                    <w:t>ttini</w:t>
                                  </w:r>
                                  <w:proofErr w:type="spellEnd"/>
                                  <w:r w:rsidR="00F81514">
                                    <w:rPr>
                                      <w:lang w:bidi="pt-BR"/>
                                    </w:rPr>
                                    <w:t xml:space="preserve"> – 03221008</w:t>
                                  </w:r>
                                </w:p>
                                <w:p w14:paraId="6DB29C1F" w14:textId="734DA563" w:rsidR="00F81514" w:rsidRDefault="00F81514" w:rsidP="00400510">
                                  <w:pPr>
                                    <w:rPr>
                                      <w:lang w:bidi="pt-BR"/>
                                    </w:rPr>
                                  </w:pPr>
                                  <w:r>
                                    <w:rPr>
                                      <w:lang w:bidi="pt-BR"/>
                                    </w:rPr>
                                    <w:t>Erika Rocha – 03221023</w:t>
                                  </w:r>
                                </w:p>
                                <w:p w14:paraId="76690FAC" w14:textId="5A30AC41" w:rsidR="00F81514" w:rsidRDefault="00F81514" w:rsidP="00400510">
                                  <w:pPr>
                                    <w:rPr>
                                      <w:lang w:bidi="pt-BR"/>
                                    </w:rPr>
                                  </w:pPr>
                                  <w:r>
                                    <w:rPr>
                                      <w:lang w:bidi="pt-BR"/>
                                    </w:rPr>
                                    <w:t>Gabriel Medeiros – 03221012</w:t>
                                  </w:r>
                                </w:p>
                                <w:p w14:paraId="00D25561" w14:textId="7BA771A7" w:rsidR="00F81514" w:rsidRDefault="00245BDB" w:rsidP="00400510">
                                  <w:pPr>
                                    <w:rPr>
                                      <w:lang w:bidi="pt-BR"/>
                                    </w:rPr>
                                  </w:pPr>
                                  <w:r>
                                    <w:rPr>
                                      <w:lang w:bidi="pt-BR"/>
                                    </w:rPr>
                                    <w:t>Gustavo Gonçalves – 03221046</w:t>
                                  </w:r>
                                </w:p>
                                <w:p w14:paraId="562D447E" w14:textId="401A1E23" w:rsidR="00245BDB" w:rsidRDefault="00245BDB" w:rsidP="00400510">
                                  <w:pPr>
                                    <w:rPr>
                                      <w:lang w:bidi="pt-BR"/>
                                    </w:rPr>
                                  </w:pPr>
                                  <w:r>
                                    <w:rPr>
                                      <w:lang w:bidi="pt-BR"/>
                                    </w:rPr>
                                    <w:t>Mariana Martins – 03221061</w:t>
                                  </w:r>
                                </w:p>
                                <w:p w14:paraId="13A7D26C" w14:textId="1FAE15BD" w:rsidR="00245BDB" w:rsidRPr="004B7E44" w:rsidRDefault="00245BDB" w:rsidP="00400510">
                                  <w:pPr>
                                    <w:rPr>
                                      <w:lang w:bidi="pt-BR"/>
                                    </w:rPr>
                                  </w:pPr>
                                  <w:r>
                                    <w:rPr>
                                      <w:lang w:bidi="pt-BR"/>
                                    </w:rPr>
                                    <w:t>Patrick Passos - 03221054</w:t>
                                  </w:r>
                                  <w:bookmarkEnd w:id="0"/>
                                  <w:bookmarkEnd w:id="1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9C6CE4D" id="Caixa de texto 7" o:spid="_x0000_s1029" type="#_x0000_t202" style="width:266.25pt;height:11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" filled="f" stroked="f" strokeweight=".5pt">
                      <v:textbox>
                        <w:txbxContent>
                          <w:p w14:paraId="00B246CE" w14:textId="71823325" w:rsidR="00F81514" w:rsidRDefault="00B4569C" w:rsidP="00400510">
                            <w:pPr>
                              <w:rPr>
                                <w:lang w:bidi="pt-BR"/>
                              </w:rPr>
                            </w:pPr>
                            <w:bookmarkStart w:id="2" w:name="_Hlk110959296"/>
                            <w:bookmarkStart w:id="3" w:name="_Hlk110959297"/>
                            <w:r>
                              <w:rPr>
                                <w:lang w:bidi="pt-BR"/>
                              </w:rPr>
                              <w:t xml:space="preserve">Eduardo </w:t>
                            </w:r>
                            <w:proofErr w:type="spellStart"/>
                            <w:r>
                              <w:rPr>
                                <w:lang w:bidi="pt-BR"/>
                              </w:rPr>
                              <w:t>Bega</w:t>
                            </w:r>
                            <w:r w:rsidR="00F81514">
                              <w:rPr>
                                <w:lang w:bidi="pt-BR"/>
                              </w:rPr>
                              <w:t>ttini</w:t>
                            </w:r>
                            <w:proofErr w:type="spellEnd"/>
                            <w:r w:rsidR="00F81514">
                              <w:rPr>
                                <w:lang w:bidi="pt-BR"/>
                              </w:rPr>
                              <w:t xml:space="preserve"> – 03221008</w:t>
                            </w:r>
                          </w:p>
                          <w:p w14:paraId="6DB29C1F" w14:textId="734DA563" w:rsidR="00F81514" w:rsidRDefault="00F81514" w:rsidP="00400510">
                            <w:pPr>
                              <w:rPr>
                                <w:lang w:bidi="pt-BR"/>
                              </w:rPr>
                            </w:pPr>
                            <w:r>
                              <w:rPr>
                                <w:lang w:bidi="pt-BR"/>
                              </w:rPr>
                              <w:t>Erika Rocha – 03221023</w:t>
                            </w:r>
                          </w:p>
                          <w:p w14:paraId="76690FAC" w14:textId="5A30AC41" w:rsidR="00F81514" w:rsidRDefault="00F81514" w:rsidP="00400510">
                            <w:pPr>
                              <w:rPr>
                                <w:lang w:bidi="pt-BR"/>
                              </w:rPr>
                            </w:pPr>
                            <w:r>
                              <w:rPr>
                                <w:lang w:bidi="pt-BR"/>
                              </w:rPr>
                              <w:t>Gabriel Medeiros – 03221012</w:t>
                            </w:r>
                          </w:p>
                          <w:p w14:paraId="00D25561" w14:textId="7BA771A7" w:rsidR="00F81514" w:rsidRDefault="00245BDB" w:rsidP="00400510">
                            <w:pPr>
                              <w:rPr>
                                <w:lang w:bidi="pt-BR"/>
                              </w:rPr>
                            </w:pPr>
                            <w:r>
                              <w:rPr>
                                <w:lang w:bidi="pt-BR"/>
                              </w:rPr>
                              <w:t>Gustavo Gonçalves – 03221046</w:t>
                            </w:r>
                          </w:p>
                          <w:p w14:paraId="562D447E" w14:textId="401A1E23" w:rsidR="00245BDB" w:rsidRDefault="00245BDB" w:rsidP="00400510">
                            <w:pPr>
                              <w:rPr>
                                <w:lang w:bidi="pt-BR"/>
                              </w:rPr>
                            </w:pPr>
                            <w:r>
                              <w:rPr>
                                <w:lang w:bidi="pt-BR"/>
                              </w:rPr>
                              <w:t>Mariana Martins – 03221061</w:t>
                            </w:r>
                          </w:p>
                          <w:p w14:paraId="13A7D26C" w14:textId="1FAE15BD" w:rsidR="00245BDB" w:rsidRPr="004B7E44" w:rsidRDefault="00245BDB" w:rsidP="00400510">
                            <w:pPr>
                              <w:rPr>
                                <w:lang w:bidi="pt-BR"/>
                              </w:rPr>
                            </w:pPr>
                            <w:r>
                              <w:rPr>
                                <w:lang w:bidi="pt-BR"/>
                              </w:rPr>
                              <w:t>Patrick Passos - 03221054</w:t>
                            </w:r>
                            <w:bookmarkEnd w:id="2"/>
                            <w:bookmarkEnd w:id="3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13102B98" w14:textId="77777777" w:rsidR="004B7E44" w:rsidRPr="00126D07" w:rsidRDefault="004B7E44" w:rsidP="004B7E44">
      <w:r w:rsidRPr="00126D07">
        <w:rPr>
          <w:noProof/>
          <w:lang w:bidi="pt-BR"/>
        </w:rPr>
        <w:drawing>
          <wp:anchor distT="0" distB="0" distL="114300" distR="114300" simplePos="0" relativeHeight="251658240" behindDoc="1" locked="0" layoutInCell="1" allowOverlap="1" wp14:anchorId="6CD17CA0" wp14:editId="3BA6F16C">
            <wp:simplePos x="0" y="0"/>
            <wp:positionH relativeFrom="column">
              <wp:posOffset>-721995</wp:posOffset>
            </wp:positionH>
            <wp:positionV relativeFrom="page">
              <wp:posOffset>9525</wp:posOffset>
            </wp:positionV>
            <wp:extent cx="7740015" cy="10668000"/>
            <wp:effectExtent l="0" t="0" r="0" b="0"/>
            <wp:wrapNone/>
            <wp:docPr id="1" name="Imagem 1" descr="detalhes dos prédios da cidade em preto e br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D07">
        <w:rPr>
          <w:noProof/>
          <w:lang w:bidi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E889A46" wp14:editId="29932155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C49B8" id="Retângulo 2" o:spid="_x0000_s1026" alt="Retângulo colorido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p w14:paraId="6E65333E" w14:textId="2584B2CE" w:rsidR="004B7E44" w:rsidRPr="00126D07" w:rsidRDefault="004B7E44">
      <w:pPr>
        <w:spacing w:after="200"/>
      </w:pPr>
      <w:r w:rsidRPr="00126D07">
        <w:rPr>
          <w:lang w:bidi="pt-BR"/>
        </w:rPr>
        <w:br w:type="page"/>
      </w:r>
    </w:p>
    <w:p w14:paraId="3B6BC73D" w14:textId="2F365C5C" w:rsidR="004B7E44" w:rsidRPr="00B370F4" w:rsidRDefault="003E3E26" w:rsidP="004B7E44">
      <w:pPr>
        <w:pStyle w:val="Ttulo2"/>
        <w:spacing w:after="500"/>
        <w:rPr>
          <w:rFonts w:ascii="Arial" w:hAnsi="Arial" w:cs="Arial"/>
        </w:rPr>
      </w:pPr>
      <w:r w:rsidRPr="00B370F4">
        <w:rPr>
          <w:rFonts w:ascii="Arial" w:hAnsi="Arial" w:cs="Arial"/>
        </w:rPr>
        <w:lastRenderedPageBreak/>
        <w:t>Cronograma do Projeto</w:t>
      </w:r>
    </w:p>
    <w:p w14:paraId="0F11A71E" w14:textId="748E52B9" w:rsidR="009D5374" w:rsidRDefault="009D5374" w:rsidP="00553211">
      <w:pPr>
        <w:pStyle w:val="Ttulo3"/>
        <w:spacing w:line="360" w:lineRule="auto"/>
        <w:rPr>
          <w:rFonts w:ascii="Arial" w:hAnsi="Arial" w:cs="Arial"/>
          <w:b/>
          <w:i w:val="0"/>
          <w:sz w:val="28"/>
          <w:szCs w:val="28"/>
        </w:rPr>
      </w:pPr>
      <w:r>
        <w:rPr>
          <w:rFonts w:ascii="Arial" w:hAnsi="Arial" w:cs="Arial"/>
          <w:b/>
          <w:i w:val="0"/>
          <w:sz w:val="28"/>
          <w:szCs w:val="28"/>
        </w:rPr>
        <w:t>Projeto</w:t>
      </w:r>
      <w:r w:rsidR="00F32540">
        <w:rPr>
          <w:rFonts w:ascii="Arial" w:hAnsi="Arial" w:cs="Arial"/>
          <w:b/>
          <w:i w:val="0"/>
          <w:sz w:val="28"/>
          <w:szCs w:val="28"/>
        </w:rPr>
        <w:t xml:space="preserve"> de Pesquisa e Inovação</w:t>
      </w:r>
    </w:p>
    <w:p w14:paraId="7E6CE749" w14:textId="32F1E025" w:rsidR="009D5374" w:rsidRDefault="009D5374" w:rsidP="009D5374">
      <w:pPr>
        <w:rPr>
          <w:rFonts w:ascii="Arial" w:hAnsi="Arial" w:cs="Arial"/>
          <w:color w:val="auto"/>
          <w:sz w:val="24"/>
          <w:szCs w:val="24"/>
        </w:rPr>
      </w:pPr>
      <w:r w:rsidRPr="00683140">
        <w:rPr>
          <w:rFonts w:ascii="Arial" w:hAnsi="Arial" w:cs="Arial"/>
          <w:b/>
          <w:bCs/>
          <w:color w:val="auto"/>
          <w:sz w:val="24"/>
          <w:szCs w:val="24"/>
        </w:rPr>
        <w:t>Empresa</w:t>
      </w:r>
      <w:r>
        <w:rPr>
          <w:rFonts w:ascii="Arial" w:hAnsi="Arial" w:cs="Arial"/>
          <w:color w:val="auto"/>
          <w:sz w:val="24"/>
          <w:szCs w:val="24"/>
        </w:rPr>
        <w:t>: REC</w:t>
      </w:r>
    </w:p>
    <w:p w14:paraId="420AB369" w14:textId="2D2106F6" w:rsidR="009D5374" w:rsidRDefault="009D5374" w:rsidP="009D5374">
      <w:pPr>
        <w:rPr>
          <w:rFonts w:ascii="Arial" w:hAnsi="Arial" w:cs="Arial"/>
          <w:color w:val="auto"/>
          <w:sz w:val="24"/>
          <w:szCs w:val="24"/>
        </w:rPr>
      </w:pPr>
      <w:r w:rsidRPr="00683140">
        <w:rPr>
          <w:rFonts w:ascii="Arial" w:hAnsi="Arial" w:cs="Arial"/>
          <w:b/>
          <w:bCs/>
          <w:color w:val="auto"/>
          <w:sz w:val="24"/>
          <w:szCs w:val="24"/>
        </w:rPr>
        <w:t>Projeto</w:t>
      </w:r>
      <w:r>
        <w:rPr>
          <w:rFonts w:ascii="Arial" w:hAnsi="Arial" w:cs="Arial"/>
          <w:color w:val="auto"/>
          <w:sz w:val="24"/>
          <w:szCs w:val="24"/>
        </w:rPr>
        <w:t xml:space="preserve">: Take </w:t>
      </w:r>
      <w:proofErr w:type="spellStart"/>
      <w:r>
        <w:rPr>
          <w:rFonts w:ascii="Arial" w:hAnsi="Arial" w:cs="Arial"/>
          <w:color w:val="auto"/>
          <w:sz w:val="24"/>
          <w:szCs w:val="24"/>
        </w:rPr>
        <w:t>One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| Monitoração do Cinema</w:t>
      </w:r>
    </w:p>
    <w:p w14:paraId="04D61675" w14:textId="40AFC9F6" w:rsidR="009D5374" w:rsidRDefault="009D5374" w:rsidP="009D5374">
      <w:pPr>
        <w:rPr>
          <w:rFonts w:ascii="Arial" w:hAnsi="Arial" w:cs="Arial"/>
          <w:color w:val="auto"/>
          <w:sz w:val="24"/>
          <w:szCs w:val="24"/>
        </w:rPr>
      </w:pPr>
      <w:r w:rsidRPr="00683140">
        <w:rPr>
          <w:rFonts w:ascii="Arial" w:hAnsi="Arial" w:cs="Arial"/>
          <w:b/>
          <w:bCs/>
          <w:color w:val="auto"/>
          <w:sz w:val="24"/>
          <w:szCs w:val="24"/>
        </w:rPr>
        <w:t>Segmento</w:t>
      </w:r>
      <w:r>
        <w:rPr>
          <w:rFonts w:ascii="Arial" w:hAnsi="Arial" w:cs="Arial"/>
          <w:color w:val="auto"/>
          <w:sz w:val="24"/>
          <w:szCs w:val="24"/>
        </w:rPr>
        <w:t xml:space="preserve">: Mercado </w:t>
      </w:r>
      <w:proofErr w:type="spellStart"/>
      <w:r>
        <w:rPr>
          <w:rFonts w:ascii="Arial" w:hAnsi="Arial" w:cs="Arial"/>
          <w:color w:val="auto"/>
          <w:sz w:val="24"/>
          <w:szCs w:val="24"/>
        </w:rPr>
        <w:t>AudioVisual</w:t>
      </w:r>
      <w:proofErr w:type="spellEnd"/>
    </w:p>
    <w:p w14:paraId="2D62551D" w14:textId="1C9D47D4" w:rsidR="009D5374" w:rsidRDefault="009D5374" w:rsidP="009D5374">
      <w:pPr>
        <w:rPr>
          <w:rFonts w:ascii="Arial" w:hAnsi="Arial" w:cs="Arial"/>
          <w:color w:val="auto"/>
          <w:sz w:val="24"/>
          <w:szCs w:val="24"/>
        </w:rPr>
      </w:pPr>
      <w:r w:rsidRPr="00683140">
        <w:rPr>
          <w:rFonts w:ascii="Arial" w:hAnsi="Arial" w:cs="Arial"/>
          <w:b/>
          <w:bCs/>
          <w:color w:val="auto"/>
          <w:sz w:val="24"/>
          <w:szCs w:val="24"/>
        </w:rPr>
        <w:t>Meta</w:t>
      </w:r>
      <w:r w:rsidRPr="00C9054D">
        <w:rPr>
          <w:rFonts w:ascii="Arial" w:hAnsi="Arial" w:cs="Arial"/>
          <w:b/>
          <w:bCs/>
          <w:color w:val="auto"/>
          <w:sz w:val="24"/>
          <w:szCs w:val="24"/>
        </w:rPr>
        <w:t xml:space="preserve">: </w:t>
      </w:r>
      <w:r w:rsidR="0039177C" w:rsidRPr="00C9054D">
        <w:rPr>
          <w:rFonts w:ascii="Arial" w:hAnsi="Arial" w:cs="Arial"/>
          <w:b/>
          <w:bCs/>
          <w:color w:val="auto"/>
          <w:sz w:val="24"/>
          <w:szCs w:val="24"/>
        </w:rPr>
        <w:t xml:space="preserve">Monitorar o </w:t>
      </w:r>
      <w:r w:rsidR="0000654C" w:rsidRPr="00C9054D">
        <w:rPr>
          <w:rFonts w:ascii="Arial" w:hAnsi="Arial" w:cs="Arial"/>
          <w:b/>
          <w:bCs/>
          <w:color w:val="auto"/>
          <w:sz w:val="24"/>
          <w:szCs w:val="24"/>
        </w:rPr>
        <w:t>sistema operacional</w:t>
      </w:r>
      <w:r w:rsidR="0039177C" w:rsidRPr="00C9054D">
        <w:rPr>
          <w:rFonts w:ascii="Arial" w:hAnsi="Arial" w:cs="Arial"/>
          <w:b/>
          <w:bCs/>
          <w:color w:val="auto"/>
          <w:sz w:val="24"/>
          <w:szCs w:val="24"/>
        </w:rPr>
        <w:t xml:space="preserve"> dos Totens</w:t>
      </w:r>
      <w:r w:rsidR="0000654C">
        <w:rPr>
          <w:rFonts w:ascii="Arial" w:hAnsi="Arial" w:cs="Arial"/>
          <w:color w:val="auto"/>
          <w:sz w:val="24"/>
          <w:szCs w:val="24"/>
        </w:rPr>
        <w:t xml:space="preserve"> </w:t>
      </w:r>
      <w:r w:rsidR="0039177C">
        <w:rPr>
          <w:rFonts w:ascii="Arial" w:hAnsi="Arial" w:cs="Arial"/>
          <w:color w:val="auto"/>
          <w:sz w:val="24"/>
          <w:szCs w:val="24"/>
        </w:rPr>
        <w:t xml:space="preserve">/ </w:t>
      </w:r>
      <w:r w:rsidR="00690928" w:rsidRPr="00690928">
        <w:rPr>
          <w:rFonts w:ascii="Arial" w:hAnsi="Arial" w:cs="Arial"/>
          <w:color w:val="auto"/>
          <w:sz w:val="24"/>
          <w:szCs w:val="24"/>
        </w:rPr>
        <w:t>Controle Financeiro</w:t>
      </w:r>
      <w:r w:rsidR="00690928">
        <w:rPr>
          <w:rFonts w:ascii="Arial" w:hAnsi="Arial" w:cs="Arial"/>
          <w:color w:val="auto"/>
          <w:sz w:val="24"/>
          <w:szCs w:val="24"/>
        </w:rPr>
        <w:t xml:space="preserve"> / </w:t>
      </w:r>
      <w:r w:rsidR="00581327" w:rsidRPr="00C9054D">
        <w:rPr>
          <w:rFonts w:ascii="Arial" w:hAnsi="Arial" w:cs="Arial"/>
          <w:b/>
          <w:bCs/>
          <w:color w:val="auto"/>
          <w:sz w:val="24"/>
          <w:szCs w:val="24"/>
        </w:rPr>
        <w:t>Análises</w:t>
      </w:r>
      <w:r w:rsidR="007F4B0C" w:rsidRPr="00C9054D">
        <w:rPr>
          <w:rFonts w:ascii="Arial" w:hAnsi="Arial" w:cs="Arial"/>
          <w:b/>
          <w:bCs/>
          <w:color w:val="auto"/>
          <w:sz w:val="24"/>
          <w:szCs w:val="24"/>
        </w:rPr>
        <w:t xml:space="preserve"> e </w:t>
      </w:r>
      <w:r w:rsidR="00581327" w:rsidRPr="00C9054D">
        <w:rPr>
          <w:rFonts w:ascii="Arial" w:hAnsi="Arial" w:cs="Arial"/>
          <w:b/>
          <w:bCs/>
          <w:color w:val="auto"/>
          <w:sz w:val="24"/>
          <w:szCs w:val="24"/>
        </w:rPr>
        <w:t>Relatórios</w:t>
      </w:r>
      <w:r w:rsidR="007F4B0C" w:rsidRPr="00C9054D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r w:rsidR="00690928">
        <w:rPr>
          <w:rFonts w:ascii="Arial" w:hAnsi="Arial" w:cs="Arial"/>
          <w:color w:val="auto"/>
          <w:sz w:val="24"/>
          <w:szCs w:val="24"/>
        </w:rPr>
        <w:t xml:space="preserve">/ </w:t>
      </w:r>
      <w:r w:rsidR="00690928" w:rsidRPr="00690928">
        <w:rPr>
          <w:rFonts w:ascii="Arial" w:hAnsi="Arial" w:cs="Arial"/>
          <w:color w:val="auto"/>
          <w:sz w:val="24"/>
          <w:szCs w:val="24"/>
        </w:rPr>
        <w:t>Estoque e Inventário</w:t>
      </w:r>
      <w:r w:rsidR="00690928">
        <w:rPr>
          <w:rFonts w:ascii="Arial" w:hAnsi="Arial" w:cs="Arial"/>
          <w:color w:val="auto"/>
          <w:sz w:val="24"/>
          <w:szCs w:val="24"/>
        </w:rPr>
        <w:t xml:space="preserve"> (Informações sobre Salas)</w:t>
      </w:r>
      <w:r w:rsidR="00097DAF">
        <w:rPr>
          <w:rFonts w:ascii="Arial" w:hAnsi="Arial" w:cs="Arial"/>
          <w:color w:val="auto"/>
          <w:sz w:val="24"/>
          <w:szCs w:val="24"/>
        </w:rPr>
        <w:t xml:space="preserve"> / Controle de </w:t>
      </w:r>
      <w:r w:rsidR="00001987">
        <w:rPr>
          <w:rFonts w:ascii="Arial" w:hAnsi="Arial" w:cs="Arial"/>
          <w:color w:val="auto"/>
          <w:sz w:val="24"/>
          <w:szCs w:val="24"/>
        </w:rPr>
        <w:t>Funcionários</w:t>
      </w:r>
    </w:p>
    <w:p w14:paraId="13100ACD" w14:textId="1657E823" w:rsidR="009D5374" w:rsidRDefault="009D5374" w:rsidP="009D5374">
      <w:pPr>
        <w:rPr>
          <w:rFonts w:ascii="Arial" w:hAnsi="Arial" w:cs="Arial"/>
          <w:color w:val="auto"/>
          <w:sz w:val="24"/>
          <w:szCs w:val="24"/>
        </w:rPr>
      </w:pPr>
      <w:r w:rsidRPr="00683140">
        <w:rPr>
          <w:rFonts w:ascii="Arial" w:hAnsi="Arial" w:cs="Arial"/>
          <w:b/>
          <w:bCs/>
          <w:color w:val="auto"/>
          <w:sz w:val="24"/>
          <w:szCs w:val="24"/>
        </w:rPr>
        <w:t>Pesquisa de campo</w:t>
      </w:r>
      <w:r>
        <w:rPr>
          <w:rFonts w:ascii="Arial" w:hAnsi="Arial" w:cs="Arial"/>
          <w:color w:val="auto"/>
          <w:sz w:val="24"/>
          <w:szCs w:val="24"/>
        </w:rPr>
        <w:t xml:space="preserve">: Entendimento do </w:t>
      </w:r>
      <w:r w:rsidR="00097DAF">
        <w:rPr>
          <w:rFonts w:ascii="Arial" w:hAnsi="Arial" w:cs="Arial"/>
          <w:color w:val="auto"/>
          <w:sz w:val="24"/>
          <w:szCs w:val="24"/>
        </w:rPr>
        <w:t>negócio</w:t>
      </w:r>
      <w:r>
        <w:rPr>
          <w:rFonts w:ascii="Arial" w:hAnsi="Arial" w:cs="Arial"/>
          <w:color w:val="auto"/>
          <w:sz w:val="24"/>
          <w:szCs w:val="24"/>
        </w:rPr>
        <w:t>:</w:t>
      </w:r>
    </w:p>
    <w:p w14:paraId="32290590" w14:textId="77777777" w:rsidR="009D5374" w:rsidRDefault="009D5374" w:rsidP="009D5374">
      <w:pPr>
        <w:rPr>
          <w:rFonts w:ascii="Arial" w:hAnsi="Arial" w:cs="Arial"/>
          <w:color w:val="auto"/>
          <w:sz w:val="24"/>
          <w:szCs w:val="24"/>
        </w:rPr>
      </w:pPr>
    </w:p>
    <w:p w14:paraId="1E344B3D" w14:textId="70C887FC" w:rsidR="009D5374" w:rsidRDefault="009D5374" w:rsidP="009D5374">
      <w:pPr>
        <w:pStyle w:val="PargrafodaLista"/>
        <w:numPr>
          <w:ilvl w:val="0"/>
          <w:numId w:val="3"/>
        </w:numPr>
        <w:rPr>
          <w:rFonts w:ascii="Arial" w:hAnsi="Arial" w:cs="Arial"/>
          <w:color w:val="auto"/>
          <w:sz w:val="24"/>
          <w:szCs w:val="24"/>
        </w:rPr>
      </w:pPr>
      <w:r w:rsidRPr="009D5374">
        <w:rPr>
          <w:rFonts w:ascii="Arial" w:hAnsi="Arial" w:cs="Arial"/>
          <w:color w:val="auto"/>
          <w:sz w:val="24"/>
          <w:szCs w:val="24"/>
        </w:rPr>
        <w:t>Como podemos... ajudar o suporte a analisar o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Pr="009D5374">
        <w:rPr>
          <w:rFonts w:ascii="Arial" w:hAnsi="Arial" w:cs="Arial"/>
          <w:color w:val="auto"/>
          <w:sz w:val="24"/>
          <w:szCs w:val="24"/>
        </w:rPr>
        <w:t>funcionamento das máquinas?</w:t>
      </w:r>
    </w:p>
    <w:p w14:paraId="5815C143" w14:textId="64033D93" w:rsidR="007F4B0C" w:rsidRPr="00F32540" w:rsidRDefault="007F4B0C" w:rsidP="007F4B0C">
      <w:pPr>
        <w:ind w:left="360"/>
        <w:rPr>
          <w:rFonts w:ascii="Arial" w:hAnsi="Arial" w:cs="Arial"/>
          <w:b/>
          <w:bCs/>
          <w:color w:val="auto"/>
          <w:sz w:val="24"/>
          <w:szCs w:val="24"/>
        </w:rPr>
      </w:pPr>
      <w:r w:rsidRPr="00F32540">
        <w:rPr>
          <w:rFonts w:ascii="Arial" w:hAnsi="Arial" w:cs="Arial"/>
          <w:b/>
          <w:bCs/>
          <w:color w:val="auto"/>
          <w:sz w:val="24"/>
          <w:szCs w:val="24"/>
        </w:rPr>
        <w:t>Boas práticas de manuseio de Totens para manter o pleno funcionamento do hardware.</w:t>
      </w:r>
    </w:p>
    <w:p w14:paraId="7852328A" w14:textId="158B1A08" w:rsidR="009D5374" w:rsidRDefault="009D5374" w:rsidP="009D5374">
      <w:pPr>
        <w:pStyle w:val="PargrafodaLista"/>
        <w:numPr>
          <w:ilvl w:val="0"/>
          <w:numId w:val="3"/>
        </w:numPr>
        <w:rPr>
          <w:rFonts w:ascii="Arial" w:hAnsi="Arial" w:cs="Arial"/>
          <w:color w:val="auto"/>
          <w:sz w:val="24"/>
          <w:szCs w:val="24"/>
        </w:rPr>
      </w:pPr>
      <w:r w:rsidRPr="009D5374">
        <w:rPr>
          <w:rFonts w:ascii="Arial" w:hAnsi="Arial" w:cs="Arial"/>
          <w:color w:val="auto"/>
          <w:sz w:val="24"/>
          <w:szCs w:val="24"/>
        </w:rPr>
        <w:t>Como podemos... ajudar a deixar o atendimento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Pr="009D5374">
        <w:rPr>
          <w:rFonts w:ascii="Arial" w:hAnsi="Arial" w:cs="Arial"/>
          <w:color w:val="auto"/>
          <w:sz w:val="24"/>
          <w:szCs w:val="24"/>
        </w:rPr>
        <w:t>mais rápido no caixa ou totem?</w:t>
      </w:r>
    </w:p>
    <w:p w14:paraId="14725B9B" w14:textId="22E965F3" w:rsidR="007F4B0C" w:rsidRPr="00097DAF" w:rsidRDefault="007F4B0C" w:rsidP="007F4B0C">
      <w:pPr>
        <w:ind w:left="360"/>
        <w:rPr>
          <w:rFonts w:ascii="Arial" w:hAnsi="Arial" w:cs="Arial"/>
          <w:b/>
          <w:bCs/>
          <w:color w:val="auto"/>
          <w:sz w:val="24"/>
          <w:szCs w:val="24"/>
        </w:rPr>
      </w:pPr>
      <w:r w:rsidRPr="00097DAF">
        <w:rPr>
          <w:rFonts w:ascii="Arial" w:hAnsi="Arial" w:cs="Arial"/>
          <w:b/>
          <w:bCs/>
          <w:color w:val="auto"/>
          <w:sz w:val="24"/>
          <w:szCs w:val="24"/>
        </w:rPr>
        <w:t>Praticidad</w:t>
      </w:r>
      <w:r w:rsidR="00097DAF" w:rsidRPr="00097DAF">
        <w:rPr>
          <w:rFonts w:ascii="Arial" w:hAnsi="Arial" w:cs="Arial"/>
          <w:b/>
          <w:bCs/>
          <w:color w:val="auto"/>
          <w:sz w:val="24"/>
          <w:szCs w:val="24"/>
        </w:rPr>
        <w:t>e por decisão do público.</w:t>
      </w:r>
    </w:p>
    <w:p w14:paraId="684E8BE9" w14:textId="19DE1721" w:rsidR="009D5374" w:rsidRDefault="009D5374" w:rsidP="009D5374">
      <w:pPr>
        <w:pStyle w:val="PargrafodaLista"/>
        <w:numPr>
          <w:ilvl w:val="0"/>
          <w:numId w:val="3"/>
        </w:numPr>
        <w:rPr>
          <w:rFonts w:ascii="Arial" w:hAnsi="Arial" w:cs="Arial"/>
          <w:color w:val="auto"/>
          <w:sz w:val="24"/>
          <w:szCs w:val="24"/>
        </w:rPr>
      </w:pPr>
      <w:r w:rsidRPr="009D5374">
        <w:rPr>
          <w:rFonts w:ascii="Arial" w:hAnsi="Arial" w:cs="Arial"/>
          <w:color w:val="auto"/>
          <w:sz w:val="24"/>
          <w:szCs w:val="24"/>
        </w:rPr>
        <w:t>Como podemos... ajudar o gerente ver quem não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Pr="009D5374">
        <w:rPr>
          <w:rFonts w:ascii="Arial" w:hAnsi="Arial" w:cs="Arial"/>
          <w:color w:val="auto"/>
          <w:sz w:val="24"/>
          <w:szCs w:val="24"/>
        </w:rPr>
        <w:t>está trabalhando?</w:t>
      </w:r>
    </w:p>
    <w:p w14:paraId="782A190A" w14:textId="6187440C" w:rsidR="00097DAF" w:rsidRDefault="00097DAF" w:rsidP="00097DAF">
      <w:pPr>
        <w:ind w:left="360"/>
        <w:rPr>
          <w:rFonts w:ascii="Arial" w:hAnsi="Arial" w:cs="Arial"/>
          <w:b/>
          <w:bCs/>
          <w:color w:val="auto"/>
          <w:sz w:val="24"/>
          <w:szCs w:val="24"/>
        </w:rPr>
      </w:pPr>
      <w:r w:rsidRPr="00097DAF">
        <w:rPr>
          <w:rFonts w:ascii="Arial" w:hAnsi="Arial" w:cs="Arial"/>
          <w:b/>
          <w:bCs/>
          <w:color w:val="auto"/>
          <w:sz w:val="24"/>
          <w:szCs w:val="24"/>
        </w:rPr>
        <w:t xml:space="preserve">Log de Acesso para o acesso do gerente, permitindo visualizar quem </w:t>
      </w:r>
      <w:r w:rsidR="00581327" w:rsidRPr="00097DAF">
        <w:rPr>
          <w:rFonts w:ascii="Arial" w:hAnsi="Arial" w:cs="Arial"/>
          <w:b/>
          <w:bCs/>
          <w:color w:val="auto"/>
          <w:sz w:val="24"/>
          <w:szCs w:val="24"/>
        </w:rPr>
        <w:t>está</w:t>
      </w:r>
      <w:r w:rsidRPr="00097DAF">
        <w:rPr>
          <w:rFonts w:ascii="Arial" w:hAnsi="Arial" w:cs="Arial"/>
          <w:b/>
          <w:bCs/>
          <w:color w:val="auto"/>
          <w:sz w:val="24"/>
          <w:szCs w:val="24"/>
        </w:rPr>
        <w:t xml:space="preserve"> utilizando o sistema.</w:t>
      </w:r>
    </w:p>
    <w:p w14:paraId="12A6B6CB" w14:textId="77777777" w:rsidR="00001987" w:rsidRPr="00097DAF" w:rsidRDefault="00001987" w:rsidP="00097DAF">
      <w:pPr>
        <w:ind w:left="360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501B4134" w14:textId="2B05DF7E" w:rsidR="009D5374" w:rsidRPr="00553211" w:rsidRDefault="009D5374" w:rsidP="00553211">
      <w:pPr>
        <w:pStyle w:val="Ttulo3"/>
        <w:spacing w:line="360" w:lineRule="auto"/>
        <w:rPr>
          <w:rFonts w:ascii="Arial" w:hAnsi="Arial" w:cs="Arial"/>
          <w:b/>
          <w:i w:val="0"/>
          <w:sz w:val="28"/>
          <w:szCs w:val="28"/>
        </w:rPr>
      </w:pPr>
      <w:r>
        <w:rPr>
          <w:rFonts w:ascii="Arial" w:hAnsi="Arial" w:cs="Arial"/>
          <w:b/>
          <w:i w:val="0"/>
          <w:sz w:val="28"/>
          <w:szCs w:val="28"/>
        </w:rPr>
        <w:t>Roteiro</w:t>
      </w:r>
    </w:p>
    <w:tbl>
      <w:tblPr>
        <w:tblStyle w:val="SimplesTabela1"/>
        <w:tblW w:w="0" w:type="auto"/>
        <w:tblLook w:val="04A0" w:firstRow="1" w:lastRow="0" w:firstColumn="1" w:lastColumn="0" w:noHBand="0" w:noVBand="1"/>
      </w:tblPr>
      <w:tblGrid>
        <w:gridCol w:w="4796"/>
        <w:gridCol w:w="4796"/>
      </w:tblGrid>
      <w:tr w:rsidR="003E3E26" w:rsidRPr="00B370F4" w14:paraId="78D12919" w14:textId="77777777" w:rsidTr="00C300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6" w:type="dxa"/>
          </w:tcPr>
          <w:p w14:paraId="7224F0FC" w14:textId="2821C8F6" w:rsidR="003E3E26" w:rsidRPr="00683140" w:rsidRDefault="003E3E26" w:rsidP="005E4ABF">
            <w:pPr>
              <w:pStyle w:val="Ttulo3"/>
              <w:numPr>
                <w:ilvl w:val="0"/>
                <w:numId w:val="1"/>
              </w:numPr>
              <w:jc w:val="both"/>
              <w:outlineLvl w:val="2"/>
              <w:rPr>
                <w:rFonts w:ascii="Arial" w:eastAsiaTheme="minorHAnsi" w:hAnsi="Arial" w:cs="Arial"/>
                <w:bCs w:val="0"/>
                <w:i w:val="0"/>
                <w:szCs w:val="12"/>
              </w:rPr>
            </w:pPr>
            <w:r w:rsidRPr="00683140">
              <w:rPr>
                <w:rFonts w:ascii="Arial" w:eastAsiaTheme="minorHAnsi" w:hAnsi="Arial" w:cs="Arial"/>
                <w:bCs w:val="0"/>
                <w:i w:val="0"/>
                <w:szCs w:val="12"/>
              </w:rPr>
              <w:t>Concepção</w:t>
            </w:r>
          </w:p>
        </w:tc>
        <w:tc>
          <w:tcPr>
            <w:tcW w:w="4796" w:type="dxa"/>
          </w:tcPr>
          <w:p w14:paraId="0E3DED9C" w14:textId="5B4A7E19" w:rsidR="003E3E26" w:rsidRPr="00B370F4" w:rsidRDefault="00D529C2" w:rsidP="00D529C2">
            <w:pPr>
              <w:pStyle w:val="Ttulo3"/>
              <w:jc w:val="both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HAnsi" w:hAnsi="Arial" w:cs="Arial"/>
                <w:b w:val="0"/>
                <w:i w:val="0"/>
                <w:szCs w:val="12"/>
              </w:rPr>
            </w:pPr>
            <w:r w:rsidRPr="00B370F4">
              <w:rPr>
                <w:rFonts w:ascii="Arial" w:eastAsiaTheme="minorHAnsi" w:hAnsi="Arial" w:cs="Arial"/>
                <w:b w:val="0"/>
                <w:i w:val="0"/>
                <w:szCs w:val="12"/>
              </w:rPr>
              <w:t>É durante a fase inicial de um projeto que se busca ter uma visão geral das tarefas e dos trabalhos que nela estão envolvidos.</w:t>
            </w:r>
          </w:p>
        </w:tc>
      </w:tr>
      <w:tr w:rsidR="003E3E26" w:rsidRPr="00B370F4" w14:paraId="69C1E264" w14:textId="77777777" w:rsidTr="00C300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6" w:type="dxa"/>
          </w:tcPr>
          <w:p w14:paraId="0B22A377" w14:textId="63EA8198" w:rsidR="003E3E26" w:rsidRPr="00683140" w:rsidRDefault="003E3E26" w:rsidP="005E4ABF">
            <w:pPr>
              <w:pStyle w:val="Ttulo3"/>
              <w:numPr>
                <w:ilvl w:val="0"/>
                <w:numId w:val="1"/>
              </w:numPr>
              <w:jc w:val="both"/>
              <w:outlineLvl w:val="2"/>
              <w:rPr>
                <w:rFonts w:ascii="Arial" w:eastAsiaTheme="minorHAnsi" w:hAnsi="Arial" w:cs="Arial"/>
                <w:bCs w:val="0"/>
                <w:i w:val="0"/>
                <w:szCs w:val="12"/>
              </w:rPr>
            </w:pPr>
            <w:r w:rsidRPr="00683140">
              <w:rPr>
                <w:rFonts w:ascii="Arial" w:eastAsiaTheme="minorHAnsi" w:hAnsi="Arial" w:cs="Arial"/>
                <w:bCs w:val="0"/>
                <w:i w:val="0"/>
                <w:szCs w:val="12"/>
              </w:rPr>
              <w:t>Planejamento</w:t>
            </w:r>
          </w:p>
        </w:tc>
        <w:tc>
          <w:tcPr>
            <w:tcW w:w="4796" w:type="dxa"/>
          </w:tcPr>
          <w:p w14:paraId="4AE5B79D" w14:textId="43E2ACA4" w:rsidR="003E3E26" w:rsidRPr="00B370F4" w:rsidRDefault="00D529C2" w:rsidP="00D529C2">
            <w:pPr>
              <w:pStyle w:val="Ttulo3"/>
              <w:jc w:val="both"/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HAnsi" w:hAnsi="Arial" w:cs="Arial"/>
                <w:bCs/>
                <w:i w:val="0"/>
                <w:szCs w:val="12"/>
              </w:rPr>
            </w:pPr>
            <w:r w:rsidRPr="00B370F4">
              <w:rPr>
                <w:rFonts w:ascii="Arial" w:eastAsiaTheme="minorHAnsi" w:hAnsi="Arial" w:cs="Arial"/>
                <w:bCs/>
                <w:i w:val="0"/>
                <w:szCs w:val="12"/>
              </w:rPr>
              <w:t>Na etapa de planejamento é importante modelar como irá ser designado cada componente/recurso do projeto em alto nível de detalhes.</w:t>
            </w:r>
          </w:p>
        </w:tc>
      </w:tr>
      <w:tr w:rsidR="003E3E26" w:rsidRPr="00B370F4" w14:paraId="334CC89E" w14:textId="77777777" w:rsidTr="00C30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6" w:type="dxa"/>
          </w:tcPr>
          <w:p w14:paraId="4E1706CC" w14:textId="721D0EC2" w:rsidR="003E3E26" w:rsidRPr="00683140" w:rsidRDefault="00D529C2" w:rsidP="005E4ABF">
            <w:pPr>
              <w:pStyle w:val="Ttulo3"/>
              <w:numPr>
                <w:ilvl w:val="0"/>
                <w:numId w:val="1"/>
              </w:numPr>
              <w:jc w:val="both"/>
              <w:outlineLvl w:val="2"/>
              <w:rPr>
                <w:rFonts w:ascii="Arial" w:eastAsiaTheme="minorHAnsi" w:hAnsi="Arial" w:cs="Arial"/>
                <w:bCs w:val="0"/>
                <w:i w:val="0"/>
                <w:szCs w:val="12"/>
              </w:rPr>
            </w:pPr>
            <w:r w:rsidRPr="00683140">
              <w:rPr>
                <w:rFonts w:ascii="Arial" w:eastAsiaTheme="minorHAnsi" w:hAnsi="Arial" w:cs="Arial"/>
                <w:bCs w:val="0"/>
                <w:i w:val="0"/>
                <w:szCs w:val="12"/>
              </w:rPr>
              <w:t>Desenvolvimento</w:t>
            </w:r>
          </w:p>
        </w:tc>
        <w:tc>
          <w:tcPr>
            <w:tcW w:w="4796" w:type="dxa"/>
          </w:tcPr>
          <w:p w14:paraId="646C8C3C" w14:textId="2A1C8E7F" w:rsidR="003E3E26" w:rsidRPr="00B370F4" w:rsidRDefault="00D529C2" w:rsidP="005E4ABF">
            <w:pPr>
              <w:pStyle w:val="Ttulo3"/>
              <w:jc w:val="both"/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HAnsi" w:hAnsi="Arial" w:cs="Arial"/>
                <w:bCs/>
                <w:i w:val="0"/>
                <w:szCs w:val="12"/>
              </w:rPr>
            </w:pPr>
            <w:r w:rsidRPr="00B370F4">
              <w:rPr>
                <w:rFonts w:ascii="Arial" w:eastAsiaTheme="minorHAnsi" w:hAnsi="Arial" w:cs="Arial"/>
                <w:bCs/>
                <w:i w:val="0"/>
                <w:szCs w:val="12"/>
              </w:rPr>
              <w:t>Etapa de foco para executar o que foi planejado, acompanhar as atividades, ter monitoramento e controle dos recursos de forma consciente.</w:t>
            </w:r>
          </w:p>
        </w:tc>
      </w:tr>
      <w:tr w:rsidR="003E3E26" w:rsidRPr="00B370F4" w14:paraId="11D4CE90" w14:textId="77777777" w:rsidTr="00C300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6" w:type="dxa"/>
          </w:tcPr>
          <w:p w14:paraId="23B921AD" w14:textId="2FD94873" w:rsidR="003E3E26" w:rsidRPr="00683140" w:rsidRDefault="005E4ABF" w:rsidP="005E4ABF">
            <w:pPr>
              <w:pStyle w:val="Ttulo3"/>
              <w:numPr>
                <w:ilvl w:val="0"/>
                <w:numId w:val="1"/>
              </w:numPr>
              <w:jc w:val="both"/>
              <w:outlineLvl w:val="2"/>
              <w:rPr>
                <w:rFonts w:ascii="Arial" w:eastAsiaTheme="minorHAnsi" w:hAnsi="Arial" w:cs="Arial"/>
                <w:bCs w:val="0"/>
                <w:i w:val="0"/>
                <w:szCs w:val="12"/>
              </w:rPr>
            </w:pPr>
            <w:r w:rsidRPr="00683140">
              <w:rPr>
                <w:rFonts w:ascii="Arial" w:eastAsiaTheme="minorHAnsi" w:hAnsi="Arial" w:cs="Arial"/>
                <w:bCs w:val="0"/>
                <w:i w:val="0"/>
                <w:szCs w:val="12"/>
              </w:rPr>
              <w:t>Teste</w:t>
            </w:r>
          </w:p>
        </w:tc>
        <w:tc>
          <w:tcPr>
            <w:tcW w:w="4796" w:type="dxa"/>
          </w:tcPr>
          <w:p w14:paraId="104DC03E" w14:textId="39D5FE97" w:rsidR="003E3E26" w:rsidRPr="00B370F4" w:rsidRDefault="005E4ABF" w:rsidP="005E4ABF">
            <w:pPr>
              <w:pStyle w:val="Ttulo3"/>
              <w:jc w:val="both"/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HAnsi" w:hAnsi="Arial" w:cs="Arial"/>
                <w:bCs/>
                <w:i w:val="0"/>
                <w:szCs w:val="12"/>
              </w:rPr>
            </w:pPr>
            <w:r w:rsidRPr="00B370F4">
              <w:rPr>
                <w:rFonts w:ascii="Arial" w:eastAsiaTheme="minorHAnsi" w:hAnsi="Arial" w:cs="Arial"/>
                <w:bCs/>
                <w:i w:val="0"/>
                <w:szCs w:val="12"/>
              </w:rPr>
              <w:t>Etapa de testar a aplicação para verificar possíveis falhas, bugs e má excelência operacional.</w:t>
            </w:r>
          </w:p>
        </w:tc>
      </w:tr>
      <w:tr w:rsidR="003E3E26" w:rsidRPr="00B370F4" w14:paraId="56A62E69" w14:textId="77777777" w:rsidTr="00C300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6" w:type="dxa"/>
          </w:tcPr>
          <w:p w14:paraId="2C051B18" w14:textId="1A39B525" w:rsidR="003E3E26" w:rsidRPr="00683140" w:rsidRDefault="00D529C2" w:rsidP="005E4ABF">
            <w:pPr>
              <w:pStyle w:val="Ttulo3"/>
              <w:numPr>
                <w:ilvl w:val="0"/>
                <w:numId w:val="1"/>
              </w:numPr>
              <w:jc w:val="both"/>
              <w:outlineLvl w:val="2"/>
              <w:rPr>
                <w:rFonts w:ascii="Arial" w:eastAsiaTheme="minorHAnsi" w:hAnsi="Arial" w:cs="Arial"/>
                <w:bCs w:val="0"/>
                <w:i w:val="0"/>
                <w:szCs w:val="12"/>
              </w:rPr>
            </w:pPr>
            <w:proofErr w:type="spellStart"/>
            <w:r w:rsidRPr="00683140">
              <w:rPr>
                <w:rFonts w:ascii="Arial" w:eastAsiaTheme="minorHAnsi" w:hAnsi="Arial" w:cs="Arial"/>
                <w:bCs w:val="0"/>
                <w:i w:val="0"/>
                <w:szCs w:val="12"/>
              </w:rPr>
              <w:t>Deploy</w:t>
            </w:r>
            <w:proofErr w:type="spellEnd"/>
          </w:p>
        </w:tc>
        <w:tc>
          <w:tcPr>
            <w:tcW w:w="4796" w:type="dxa"/>
          </w:tcPr>
          <w:p w14:paraId="5AED24B6" w14:textId="0FB2F7AB" w:rsidR="003E3E26" w:rsidRPr="00B370F4" w:rsidRDefault="005E4ABF" w:rsidP="005E4ABF">
            <w:pPr>
              <w:pStyle w:val="Ttulo3"/>
              <w:jc w:val="both"/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HAnsi" w:hAnsi="Arial" w:cs="Arial"/>
                <w:bCs/>
                <w:i w:val="0"/>
                <w:szCs w:val="12"/>
              </w:rPr>
            </w:pPr>
            <w:r w:rsidRPr="00B370F4">
              <w:rPr>
                <w:rFonts w:ascii="Arial" w:eastAsiaTheme="minorHAnsi" w:hAnsi="Arial" w:cs="Arial"/>
                <w:bCs/>
                <w:i w:val="0"/>
                <w:szCs w:val="12"/>
              </w:rPr>
              <w:t>Subir a aplicação de ambiente de desenvolvimento para ambiente de produção.</w:t>
            </w:r>
          </w:p>
        </w:tc>
      </w:tr>
      <w:tr w:rsidR="003E3E26" w:rsidRPr="00B370F4" w14:paraId="3AE37862" w14:textId="77777777" w:rsidTr="00C300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6" w:type="dxa"/>
          </w:tcPr>
          <w:p w14:paraId="404F593F" w14:textId="260048BA" w:rsidR="003E3E26" w:rsidRPr="00683140" w:rsidRDefault="00D529C2" w:rsidP="005E4ABF">
            <w:pPr>
              <w:pStyle w:val="Ttulo3"/>
              <w:numPr>
                <w:ilvl w:val="0"/>
                <w:numId w:val="1"/>
              </w:numPr>
              <w:jc w:val="both"/>
              <w:outlineLvl w:val="2"/>
              <w:rPr>
                <w:rFonts w:ascii="Arial" w:eastAsiaTheme="minorHAnsi" w:hAnsi="Arial" w:cs="Arial"/>
                <w:bCs w:val="0"/>
                <w:i w:val="0"/>
                <w:szCs w:val="12"/>
              </w:rPr>
            </w:pPr>
            <w:r w:rsidRPr="00683140">
              <w:rPr>
                <w:rFonts w:ascii="Arial" w:eastAsiaTheme="minorHAnsi" w:hAnsi="Arial" w:cs="Arial"/>
                <w:bCs w:val="0"/>
                <w:i w:val="0"/>
                <w:szCs w:val="12"/>
              </w:rPr>
              <w:t>Encerramento</w:t>
            </w:r>
          </w:p>
        </w:tc>
        <w:tc>
          <w:tcPr>
            <w:tcW w:w="4796" w:type="dxa"/>
          </w:tcPr>
          <w:p w14:paraId="3F1F9D54" w14:textId="72324648" w:rsidR="003E3E26" w:rsidRPr="00B370F4" w:rsidRDefault="005E4ABF" w:rsidP="004B7E44">
            <w:pPr>
              <w:pStyle w:val="Ttulo3"/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HAnsi" w:hAnsi="Arial" w:cs="Arial"/>
                <w:bCs/>
                <w:i w:val="0"/>
                <w:szCs w:val="12"/>
              </w:rPr>
            </w:pPr>
            <w:r w:rsidRPr="00B370F4">
              <w:rPr>
                <w:rFonts w:ascii="Arial" w:eastAsiaTheme="minorHAnsi" w:hAnsi="Arial" w:cs="Arial"/>
                <w:bCs/>
                <w:i w:val="0"/>
                <w:szCs w:val="12"/>
              </w:rPr>
              <w:t>Finalização do projeto</w:t>
            </w:r>
          </w:p>
        </w:tc>
      </w:tr>
    </w:tbl>
    <w:p w14:paraId="1C010585" w14:textId="6D5789F1" w:rsidR="004B7E44" w:rsidRPr="00553211" w:rsidRDefault="008D293B" w:rsidP="00553211">
      <w:pPr>
        <w:pStyle w:val="Ttulo4"/>
        <w:spacing w:line="360" w:lineRule="auto"/>
        <w:rPr>
          <w:rFonts w:ascii="Arial" w:hAnsi="Arial" w:cs="Arial"/>
          <w:color w:val="auto"/>
        </w:rPr>
      </w:pPr>
      <w:r w:rsidRPr="00B370F4">
        <w:rPr>
          <w:rFonts w:ascii="Arial" w:hAnsi="Arial" w:cs="Arial"/>
          <w:color w:val="auto"/>
        </w:rPr>
        <w:t>vISÃO DE HABILIDADES</w:t>
      </w:r>
      <w:r w:rsidR="00553211">
        <w:rPr>
          <w:rFonts w:ascii="Arial" w:hAnsi="Arial" w:cs="Arial"/>
          <w:color w:val="auto"/>
        </w:rPr>
        <w:t>:</w:t>
      </w:r>
    </w:p>
    <w:tbl>
      <w:tblPr>
        <w:tblStyle w:val="TabeladeGrade2"/>
        <w:tblW w:w="9503" w:type="dxa"/>
        <w:tblLook w:val="04A0" w:firstRow="1" w:lastRow="0" w:firstColumn="1" w:lastColumn="0" w:noHBand="0" w:noVBand="1"/>
      </w:tblPr>
      <w:tblGrid>
        <w:gridCol w:w="1426"/>
        <w:gridCol w:w="3819"/>
        <w:gridCol w:w="4258"/>
      </w:tblGrid>
      <w:tr w:rsidR="00BF603F" w:rsidRPr="00B370F4" w14:paraId="1CD1FB16" w14:textId="77777777" w:rsidTr="00BF60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  <w:noWrap/>
            <w:hideMark/>
          </w:tcPr>
          <w:p w14:paraId="4D3BCB88" w14:textId="77777777" w:rsidR="00C30022" w:rsidRPr="00683140" w:rsidRDefault="00C30022" w:rsidP="00C30022">
            <w:pPr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6831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3819" w:type="dxa"/>
            <w:noWrap/>
            <w:hideMark/>
          </w:tcPr>
          <w:p w14:paraId="09FBEF76" w14:textId="77777777" w:rsidR="00C30022" w:rsidRPr="00683140" w:rsidRDefault="00C30022" w:rsidP="00C300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6831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Habilidade Forte</w:t>
            </w:r>
          </w:p>
        </w:tc>
        <w:tc>
          <w:tcPr>
            <w:tcW w:w="4258" w:type="dxa"/>
            <w:noWrap/>
            <w:hideMark/>
          </w:tcPr>
          <w:p w14:paraId="211E272F" w14:textId="77777777" w:rsidR="00C30022" w:rsidRPr="00683140" w:rsidRDefault="00C30022" w:rsidP="00C300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6831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Desafio</w:t>
            </w:r>
          </w:p>
        </w:tc>
      </w:tr>
      <w:tr w:rsidR="00C30022" w:rsidRPr="00B370F4" w14:paraId="5BD09228" w14:textId="77777777" w:rsidTr="00BF60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  <w:noWrap/>
            <w:hideMark/>
          </w:tcPr>
          <w:p w14:paraId="3E9A39A2" w14:textId="77777777" w:rsidR="00C30022" w:rsidRPr="00683140" w:rsidRDefault="00C30022" w:rsidP="00C30022">
            <w:pPr>
              <w:rPr>
                <w:rFonts w:ascii="Arial" w:eastAsia="Times New Roman" w:hAnsi="Arial" w:cs="Arial"/>
                <w:b w:val="0"/>
                <w:bCs w:val="0"/>
                <w:color w:val="auto"/>
                <w:sz w:val="24"/>
                <w:szCs w:val="24"/>
                <w:lang w:eastAsia="pt-BR"/>
              </w:rPr>
            </w:pPr>
            <w:r w:rsidRPr="00683140">
              <w:rPr>
                <w:rFonts w:ascii="Arial" w:eastAsia="Times New Roman" w:hAnsi="Arial" w:cs="Arial"/>
                <w:b w:val="0"/>
                <w:bCs w:val="0"/>
                <w:color w:val="auto"/>
                <w:sz w:val="24"/>
                <w:szCs w:val="24"/>
                <w:lang w:eastAsia="pt-BR"/>
              </w:rPr>
              <w:t>Eduardo</w:t>
            </w:r>
          </w:p>
        </w:tc>
        <w:tc>
          <w:tcPr>
            <w:tcW w:w="3819" w:type="dxa"/>
            <w:noWrap/>
            <w:hideMark/>
          </w:tcPr>
          <w:p w14:paraId="3DA1CFFF" w14:textId="735AE0DC" w:rsidR="00C30022" w:rsidRPr="00683140" w:rsidRDefault="00C30022" w:rsidP="00C300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6831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 xml:space="preserve">Visão de </w:t>
            </w:r>
            <w:r w:rsidR="00BF603F" w:rsidRPr="006831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negócios</w:t>
            </w:r>
          </w:p>
        </w:tc>
        <w:tc>
          <w:tcPr>
            <w:tcW w:w="4258" w:type="dxa"/>
            <w:noWrap/>
            <w:hideMark/>
          </w:tcPr>
          <w:p w14:paraId="03B542CE" w14:textId="5FC3E16E" w:rsidR="00C30022" w:rsidRPr="00683140" w:rsidRDefault="00C30022" w:rsidP="00C300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6831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 xml:space="preserve">Apresentação, Lado </w:t>
            </w:r>
            <w:r w:rsidR="00BF603F" w:rsidRPr="006831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Técnico</w:t>
            </w:r>
          </w:p>
        </w:tc>
      </w:tr>
      <w:tr w:rsidR="00C30022" w:rsidRPr="00C30022" w14:paraId="350F8AAA" w14:textId="77777777" w:rsidTr="00BF603F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  <w:noWrap/>
            <w:hideMark/>
          </w:tcPr>
          <w:p w14:paraId="6B83E0A5" w14:textId="77777777" w:rsidR="00C30022" w:rsidRPr="00683140" w:rsidRDefault="00C30022" w:rsidP="00C30022">
            <w:pPr>
              <w:rPr>
                <w:rFonts w:ascii="Arial" w:eastAsia="Times New Roman" w:hAnsi="Arial" w:cs="Arial"/>
                <w:b w:val="0"/>
                <w:bCs w:val="0"/>
                <w:color w:val="auto"/>
                <w:sz w:val="24"/>
                <w:szCs w:val="24"/>
                <w:lang w:eastAsia="pt-BR"/>
              </w:rPr>
            </w:pPr>
            <w:r w:rsidRPr="00683140">
              <w:rPr>
                <w:rFonts w:ascii="Arial" w:eastAsia="Times New Roman" w:hAnsi="Arial" w:cs="Arial"/>
                <w:b w:val="0"/>
                <w:bCs w:val="0"/>
                <w:color w:val="auto"/>
                <w:sz w:val="24"/>
                <w:szCs w:val="24"/>
                <w:lang w:eastAsia="pt-BR"/>
              </w:rPr>
              <w:t>Gabriel</w:t>
            </w:r>
          </w:p>
        </w:tc>
        <w:tc>
          <w:tcPr>
            <w:tcW w:w="3819" w:type="dxa"/>
            <w:noWrap/>
            <w:hideMark/>
          </w:tcPr>
          <w:p w14:paraId="3D4E0B29" w14:textId="77777777" w:rsidR="00C30022" w:rsidRPr="00683140" w:rsidRDefault="00C30022" w:rsidP="00C300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6831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Banco de dados</w:t>
            </w:r>
          </w:p>
        </w:tc>
        <w:tc>
          <w:tcPr>
            <w:tcW w:w="4258" w:type="dxa"/>
            <w:noWrap/>
            <w:hideMark/>
          </w:tcPr>
          <w:p w14:paraId="760EE90D" w14:textId="0067C576" w:rsidR="00C30022" w:rsidRPr="00683140" w:rsidRDefault="00C30022" w:rsidP="00C300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6831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 xml:space="preserve">Apresentação, Lado </w:t>
            </w:r>
            <w:r w:rsidR="00BF603F" w:rsidRPr="006831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Técnico</w:t>
            </w:r>
          </w:p>
        </w:tc>
      </w:tr>
      <w:tr w:rsidR="00C30022" w:rsidRPr="00B370F4" w14:paraId="55B36A47" w14:textId="77777777" w:rsidTr="00BF60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  <w:noWrap/>
            <w:hideMark/>
          </w:tcPr>
          <w:p w14:paraId="304767D0" w14:textId="3668A212" w:rsidR="00C30022" w:rsidRPr="00683140" w:rsidRDefault="00C30022" w:rsidP="00C30022">
            <w:pPr>
              <w:rPr>
                <w:rFonts w:ascii="Arial" w:eastAsia="Times New Roman" w:hAnsi="Arial" w:cs="Arial"/>
                <w:b w:val="0"/>
                <w:bCs w:val="0"/>
                <w:color w:val="auto"/>
                <w:sz w:val="24"/>
                <w:szCs w:val="24"/>
                <w:lang w:eastAsia="pt-BR"/>
              </w:rPr>
            </w:pPr>
            <w:r w:rsidRPr="00683140">
              <w:rPr>
                <w:rFonts w:ascii="Arial" w:eastAsia="Times New Roman" w:hAnsi="Arial" w:cs="Arial"/>
                <w:b w:val="0"/>
                <w:bCs w:val="0"/>
                <w:color w:val="auto"/>
                <w:sz w:val="24"/>
                <w:szCs w:val="24"/>
                <w:lang w:eastAsia="pt-BR"/>
              </w:rPr>
              <w:t>Erika</w:t>
            </w:r>
          </w:p>
        </w:tc>
        <w:tc>
          <w:tcPr>
            <w:tcW w:w="3819" w:type="dxa"/>
            <w:noWrap/>
            <w:hideMark/>
          </w:tcPr>
          <w:p w14:paraId="3E66580D" w14:textId="134F436A" w:rsidR="00C30022" w:rsidRPr="00683140" w:rsidRDefault="00C30022" w:rsidP="00C300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6831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 xml:space="preserve">Visão de </w:t>
            </w:r>
            <w:r w:rsidR="00BF603F" w:rsidRPr="006831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negócios</w:t>
            </w:r>
          </w:p>
        </w:tc>
        <w:tc>
          <w:tcPr>
            <w:tcW w:w="4258" w:type="dxa"/>
            <w:noWrap/>
            <w:hideMark/>
          </w:tcPr>
          <w:p w14:paraId="774CBB1E" w14:textId="61D0BAAC" w:rsidR="00C30022" w:rsidRPr="00683140" w:rsidRDefault="00C30022" w:rsidP="00C300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6831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 xml:space="preserve">Liderança, Lado </w:t>
            </w:r>
            <w:r w:rsidR="00BF603F" w:rsidRPr="006831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Técnico</w:t>
            </w:r>
          </w:p>
        </w:tc>
      </w:tr>
      <w:tr w:rsidR="00C30022" w:rsidRPr="00C30022" w14:paraId="3752C01B" w14:textId="77777777" w:rsidTr="00BF603F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  <w:noWrap/>
            <w:hideMark/>
          </w:tcPr>
          <w:p w14:paraId="5F0113B6" w14:textId="77777777" w:rsidR="00C30022" w:rsidRPr="00683140" w:rsidRDefault="00C30022" w:rsidP="00C30022">
            <w:pPr>
              <w:rPr>
                <w:rFonts w:ascii="Arial" w:eastAsia="Times New Roman" w:hAnsi="Arial" w:cs="Arial"/>
                <w:b w:val="0"/>
                <w:bCs w:val="0"/>
                <w:color w:val="auto"/>
                <w:sz w:val="24"/>
                <w:szCs w:val="24"/>
                <w:lang w:eastAsia="pt-BR"/>
              </w:rPr>
            </w:pPr>
            <w:r w:rsidRPr="00683140">
              <w:rPr>
                <w:rFonts w:ascii="Arial" w:eastAsia="Times New Roman" w:hAnsi="Arial" w:cs="Arial"/>
                <w:b w:val="0"/>
                <w:bCs w:val="0"/>
                <w:color w:val="auto"/>
                <w:sz w:val="24"/>
                <w:szCs w:val="24"/>
                <w:lang w:eastAsia="pt-BR"/>
              </w:rPr>
              <w:t>Mariana</w:t>
            </w:r>
          </w:p>
        </w:tc>
        <w:tc>
          <w:tcPr>
            <w:tcW w:w="3819" w:type="dxa"/>
            <w:noWrap/>
            <w:hideMark/>
          </w:tcPr>
          <w:p w14:paraId="475E18DD" w14:textId="77777777" w:rsidR="00C30022" w:rsidRPr="00683140" w:rsidRDefault="00C30022" w:rsidP="00C300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6831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Participação</w:t>
            </w:r>
          </w:p>
        </w:tc>
        <w:tc>
          <w:tcPr>
            <w:tcW w:w="4258" w:type="dxa"/>
            <w:noWrap/>
            <w:hideMark/>
          </w:tcPr>
          <w:p w14:paraId="7FECB7C3" w14:textId="64767963" w:rsidR="00C30022" w:rsidRPr="00683140" w:rsidRDefault="00C30022" w:rsidP="00C300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6831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 xml:space="preserve">Liderança, Lado </w:t>
            </w:r>
            <w:r w:rsidR="00BF603F" w:rsidRPr="006831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Técnico</w:t>
            </w:r>
          </w:p>
        </w:tc>
      </w:tr>
      <w:tr w:rsidR="00C30022" w:rsidRPr="00B370F4" w14:paraId="4B56EAD4" w14:textId="77777777" w:rsidTr="00BF60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  <w:noWrap/>
            <w:hideMark/>
          </w:tcPr>
          <w:p w14:paraId="7CA0A6D8" w14:textId="77777777" w:rsidR="00C30022" w:rsidRPr="00683140" w:rsidRDefault="00C30022" w:rsidP="00C30022">
            <w:pPr>
              <w:rPr>
                <w:rFonts w:ascii="Arial" w:eastAsia="Times New Roman" w:hAnsi="Arial" w:cs="Arial"/>
                <w:b w:val="0"/>
                <w:bCs w:val="0"/>
                <w:color w:val="auto"/>
                <w:sz w:val="24"/>
                <w:szCs w:val="24"/>
                <w:lang w:eastAsia="pt-BR"/>
              </w:rPr>
            </w:pPr>
            <w:r w:rsidRPr="00683140">
              <w:rPr>
                <w:rFonts w:ascii="Arial" w:eastAsia="Times New Roman" w:hAnsi="Arial" w:cs="Arial"/>
                <w:b w:val="0"/>
                <w:bCs w:val="0"/>
                <w:color w:val="auto"/>
                <w:sz w:val="24"/>
                <w:szCs w:val="24"/>
                <w:lang w:eastAsia="pt-BR"/>
              </w:rPr>
              <w:lastRenderedPageBreak/>
              <w:t>Patrick</w:t>
            </w:r>
          </w:p>
        </w:tc>
        <w:tc>
          <w:tcPr>
            <w:tcW w:w="3819" w:type="dxa"/>
            <w:noWrap/>
            <w:hideMark/>
          </w:tcPr>
          <w:p w14:paraId="3A2DA0E8" w14:textId="77777777" w:rsidR="00C30022" w:rsidRPr="00683140" w:rsidRDefault="00C30022" w:rsidP="00C300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6831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Solução de problemas</w:t>
            </w:r>
          </w:p>
        </w:tc>
        <w:tc>
          <w:tcPr>
            <w:tcW w:w="4258" w:type="dxa"/>
            <w:noWrap/>
            <w:hideMark/>
          </w:tcPr>
          <w:p w14:paraId="0382C89D" w14:textId="77777777" w:rsidR="00C30022" w:rsidRPr="00683140" w:rsidRDefault="00C30022" w:rsidP="00C300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6831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Participação</w:t>
            </w:r>
          </w:p>
        </w:tc>
      </w:tr>
      <w:tr w:rsidR="00C30022" w:rsidRPr="00C30022" w14:paraId="5103529B" w14:textId="77777777" w:rsidTr="00BF603F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6" w:type="dxa"/>
            <w:noWrap/>
            <w:hideMark/>
          </w:tcPr>
          <w:p w14:paraId="607B9EE8" w14:textId="77777777" w:rsidR="00C30022" w:rsidRPr="00683140" w:rsidRDefault="00C30022" w:rsidP="00C30022">
            <w:pPr>
              <w:rPr>
                <w:rFonts w:ascii="Arial" w:eastAsia="Times New Roman" w:hAnsi="Arial" w:cs="Arial"/>
                <w:b w:val="0"/>
                <w:bCs w:val="0"/>
                <w:color w:val="auto"/>
                <w:sz w:val="24"/>
                <w:szCs w:val="24"/>
                <w:lang w:eastAsia="pt-BR"/>
              </w:rPr>
            </w:pPr>
            <w:r w:rsidRPr="00683140">
              <w:rPr>
                <w:rFonts w:ascii="Arial" w:eastAsia="Times New Roman" w:hAnsi="Arial" w:cs="Arial"/>
                <w:b w:val="0"/>
                <w:bCs w:val="0"/>
                <w:color w:val="auto"/>
                <w:sz w:val="24"/>
                <w:szCs w:val="24"/>
                <w:lang w:eastAsia="pt-BR"/>
              </w:rPr>
              <w:t>Gustavo</w:t>
            </w:r>
          </w:p>
        </w:tc>
        <w:tc>
          <w:tcPr>
            <w:tcW w:w="3819" w:type="dxa"/>
            <w:noWrap/>
            <w:hideMark/>
          </w:tcPr>
          <w:p w14:paraId="018C0699" w14:textId="729A15E9" w:rsidR="00C30022" w:rsidRPr="00683140" w:rsidRDefault="00BF603F" w:rsidP="00C300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6831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Visão sistêmica</w:t>
            </w:r>
          </w:p>
        </w:tc>
        <w:tc>
          <w:tcPr>
            <w:tcW w:w="4258" w:type="dxa"/>
            <w:noWrap/>
            <w:hideMark/>
          </w:tcPr>
          <w:p w14:paraId="73E5C6AA" w14:textId="23590B68" w:rsidR="00C30022" w:rsidRPr="00683140" w:rsidRDefault="00C30022" w:rsidP="00C300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6831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Orquestração</w:t>
            </w:r>
          </w:p>
        </w:tc>
      </w:tr>
    </w:tbl>
    <w:p w14:paraId="731C1B91" w14:textId="1F3194E9" w:rsidR="00634FF0" w:rsidRDefault="00634FF0" w:rsidP="004B7E44">
      <w:pPr>
        <w:rPr>
          <w:rFonts w:ascii="Arial" w:hAnsi="Arial" w:cs="Arial"/>
        </w:rPr>
      </w:pPr>
    </w:p>
    <w:p w14:paraId="14F123AC" w14:textId="21B8CF8F" w:rsidR="00400510" w:rsidRDefault="00400510" w:rsidP="00400510">
      <w:pPr>
        <w:pStyle w:val="Ttulo4"/>
        <w:spacing w:line="360" w:lineRule="auto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objetivos e regras: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96"/>
        <w:gridCol w:w="4796"/>
      </w:tblGrid>
      <w:tr w:rsidR="00400510" w14:paraId="1DE73F5A" w14:textId="77777777" w:rsidTr="00400510">
        <w:tc>
          <w:tcPr>
            <w:tcW w:w="4796" w:type="dxa"/>
          </w:tcPr>
          <w:p w14:paraId="78B9237B" w14:textId="77777777" w:rsidR="00400510" w:rsidRPr="00400510" w:rsidRDefault="00400510" w:rsidP="00400510">
            <w:pPr>
              <w:pStyle w:val="Ttulo4"/>
              <w:spacing w:line="360" w:lineRule="auto"/>
              <w:outlineLvl w:val="3"/>
              <w:rPr>
                <w:rFonts w:ascii="Arial" w:hAnsi="Arial" w:cs="Arial"/>
                <w:color w:val="auto"/>
              </w:rPr>
            </w:pPr>
            <w:r w:rsidRPr="00400510">
              <w:rPr>
                <w:rFonts w:ascii="Arial" w:hAnsi="Arial" w:cs="Arial"/>
                <w:color w:val="auto"/>
              </w:rPr>
              <w:t xml:space="preserve">Objetivos: </w:t>
            </w:r>
          </w:p>
          <w:p w14:paraId="71932C2D" w14:textId="77777777" w:rsidR="00400510" w:rsidRPr="00400510" w:rsidRDefault="00400510" w:rsidP="00400510">
            <w:pPr>
              <w:pStyle w:val="Ttulo4"/>
              <w:spacing w:line="360" w:lineRule="auto"/>
              <w:outlineLvl w:val="3"/>
              <w:rPr>
                <w:rFonts w:ascii="Arial" w:hAnsi="Arial" w:cs="Arial"/>
                <w:color w:val="auto"/>
              </w:rPr>
            </w:pPr>
          </w:p>
          <w:p w14:paraId="3612BC59" w14:textId="77777777" w:rsidR="00400510" w:rsidRPr="00683140" w:rsidRDefault="00400510" w:rsidP="00400510">
            <w:pPr>
              <w:pStyle w:val="Ttulo4"/>
              <w:spacing w:line="360" w:lineRule="auto"/>
              <w:outlineLvl w:val="3"/>
              <w:rPr>
                <w:rFonts w:ascii="Arial" w:hAnsi="Arial" w:cs="Arial"/>
                <w:b w:val="0"/>
                <w:bCs/>
                <w:color w:val="auto"/>
              </w:rPr>
            </w:pPr>
            <w:r w:rsidRPr="00683140">
              <w:rPr>
                <w:rFonts w:ascii="Arial" w:hAnsi="Arial" w:cs="Arial"/>
                <w:b w:val="0"/>
                <w:bCs/>
                <w:color w:val="auto"/>
              </w:rPr>
              <w:t xml:space="preserve">Aprendizados; </w:t>
            </w:r>
          </w:p>
          <w:p w14:paraId="07D081DF" w14:textId="77777777" w:rsidR="00400510" w:rsidRPr="00683140" w:rsidRDefault="00400510" w:rsidP="00400510">
            <w:pPr>
              <w:pStyle w:val="Ttulo4"/>
              <w:spacing w:line="360" w:lineRule="auto"/>
              <w:outlineLvl w:val="3"/>
              <w:rPr>
                <w:rFonts w:ascii="Arial" w:hAnsi="Arial" w:cs="Arial"/>
                <w:b w:val="0"/>
                <w:bCs/>
                <w:color w:val="auto"/>
              </w:rPr>
            </w:pPr>
            <w:r w:rsidRPr="00683140">
              <w:rPr>
                <w:rFonts w:ascii="Arial" w:hAnsi="Arial" w:cs="Arial"/>
                <w:b w:val="0"/>
                <w:bCs/>
                <w:color w:val="auto"/>
              </w:rPr>
              <w:t xml:space="preserve">Compartilhar Conhecimento; </w:t>
            </w:r>
          </w:p>
          <w:p w14:paraId="6512EBD3" w14:textId="77777777" w:rsidR="00400510" w:rsidRPr="00683140" w:rsidRDefault="00400510" w:rsidP="00400510">
            <w:pPr>
              <w:pStyle w:val="Ttulo4"/>
              <w:spacing w:line="360" w:lineRule="auto"/>
              <w:outlineLvl w:val="3"/>
              <w:rPr>
                <w:rFonts w:ascii="Arial" w:hAnsi="Arial" w:cs="Arial"/>
                <w:b w:val="0"/>
                <w:bCs/>
                <w:color w:val="auto"/>
              </w:rPr>
            </w:pPr>
            <w:r w:rsidRPr="00683140">
              <w:rPr>
                <w:rFonts w:ascii="Arial" w:hAnsi="Arial" w:cs="Arial"/>
                <w:b w:val="0"/>
                <w:bCs/>
                <w:color w:val="auto"/>
              </w:rPr>
              <w:t xml:space="preserve">Transparência; </w:t>
            </w:r>
          </w:p>
          <w:p w14:paraId="21EDF71D" w14:textId="77777777" w:rsidR="00400510" w:rsidRPr="00683140" w:rsidRDefault="00400510" w:rsidP="00400510">
            <w:pPr>
              <w:pStyle w:val="Ttulo4"/>
              <w:spacing w:line="360" w:lineRule="auto"/>
              <w:outlineLvl w:val="3"/>
              <w:rPr>
                <w:rFonts w:ascii="Arial" w:hAnsi="Arial" w:cs="Arial"/>
                <w:b w:val="0"/>
                <w:bCs/>
                <w:color w:val="auto"/>
              </w:rPr>
            </w:pPr>
            <w:r w:rsidRPr="00683140">
              <w:rPr>
                <w:rFonts w:ascii="Arial" w:hAnsi="Arial" w:cs="Arial"/>
                <w:b w:val="0"/>
                <w:bCs/>
                <w:color w:val="auto"/>
              </w:rPr>
              <w:t xml:space="preserve">Profissionalismo; </w:t>
            </w:r>
          </w:p>
          <w:p w14:paraId="412DD7DF" w14:textId="77777777" w:rsidR="00400510" w:rsidRPr="00683140" w:rsidRDefault="00400510" w:rsidP="00400510">
            <w:pPr>
              <w:pStyle w:val="Ttulo4"/>
              <w:spacing w:line="360" w:lineRule="auto"/>
              <w:outlineLvl w:val="3"/>
              <w:rPr>
                <w:rFonts w:ascii="Arial" w:hAnsi="Arial" w:cs="Arial"/>
                <w:b w:val="0"/>
                <w:bCs/>
                <w:color w:val="auto"/>
              </w:rPr>
            </w:pPr>
            <w:r w:rsidRPr="00683140">
              <w:rPr>
                <w:rFonts w:ascii="Arial" w:hAnsi="Arial" w:cs="Arial"/>
                <w:b w:val="0"/>
                <w:bCs/>
                <w:color w:val="auto"/>
              </w:rPr>
              <w:t xml:space="preserve">Comprometimento; </w:t>
            </w:r>
          </w:p>
          <w:p w14:paraId="16BF52AB" w14:textId="77777777" w:rsidR="00400510" w:rsidRPr="00683140" w:rsidRDefault="00400510" w:rsidP="00400510">
            <w:pPr>
              <w:pStyle w:val="Ttulo4"/>
              <w:spacing w:line="360" w:lineRule="auto"/>
              <w:outlineLvl w:val="3"/>
              <w:rPr>
                <w:rFonts w:ascii="Arial" w:hAnsi="Arial" w:cs="Arial"/>
                <w:b w:val="0"/>
                <w:bCs/>
                <w:color w:val="auto"/>
              </w:rPr>
            </w:pPr>
            <w:r w:rsidRPr="00683140">
              <w:rPr>
                <w:rFonts w:ascii="Arial" w:hAnsi="Arial" w:cs="Arial"/>
                <w:b w:val="0"/>
                <w:bCs/>
                <w:color w:val="auto"/>
              </w:rPr>
              <w:t xml:space="preserve">Empenho; </w:t>
            </w:r>
          </w:p>
          <w:p w14:paraId="44D316A1" w14:textId="77777777" w:rsidR="00400510" w:rsidRPr="00683140" w:rsidRDefault="00400510" w:rsidP="00400510">
            <w:pPr>
              <w:pStyle w:val="Ttulo4"/>
              <w:spacing w:line="360" w:lineRule="auto"/>
              <w:outlineLvl w:val="3"/>
              <w:rPr>
                <w:rFonts w:ascii="Arial" w:hAnsi="Arial" w:cs="Arial"/>
                <w:b w:val="0"/>
                <w:bCs/>
                <w:color w:val="auto"/>
              </w:rPr>
            </w:pPr>
            <w:r w:rsidRPr="00683140">
              <w:rPr>
                <w:rFonts w:ascii="Arial" w:hAnsi="Arial" w:cs="Arial"/>
                <w:b w:val="0"/>
                <w:bCs/>
                <w:color w:val="auto"/>
              </w:rPr>
              <w:t xml:space="preserve">Empatia; </w:t>
            </w:r>
          </w:p>
          <w:p w14:paraId="102772DC" w14:textId="7117F447" w:rsidR="00400510" w:rsidRDefault="00400510" w:rsidP="00400510">
            <w:pPr>
              <w:pStyle w:val="Ttulo4"/>
              <w:spacing w:line="360" w:lineRule="auto"/>
              <w:outlineLvl w:val="3"/>
              <w:rPr>
                <w:rFonts w:ascii="Arial" w:hAnsi="Arial" w:cs="Arial"/>
                <w:color w:val="auto"/>
              </w:rPr>
            </w:pPr>
            <w:r w:rsidRPr="00683140">
              <w:rPr>
                <w:rFonts w:ascii="Arial" w:hAnsi="Arial" w:cs="Arial"/>
                <w:b w:val="0"/>
                <w:bCs/>
                <w:color w:val="auto"/>
              </w:rPr>
              <w:t>Inovação Consciente;</w:t>
            </w:r>
          </w:p>
        </w:tc>
        <w:tc>
          <w:tcPr>
            <w:tcW w:w="4796" w:type="dxa"/>
          </w:tcPr>
          <w:p w14:paraId="1AA803E5" w14:textId="77777777" w:rsidR="00400510" w:rsidRPr="00400510" w:rsidRDefault="00400510" w:rsidP="00400510">
            <w:pPr>
              <w:pStyle w:val="Ttulo4"/>
              <w:spacing w:line="360" w:lineRule="auto"/>
              <w:outlineLvl w:val="3"/>
              <w:rPr>
                <w:rFonts w:ascii="Arial" w:hAnsi="Arial" w:cs="Arial"/>
                <w:color w:val="auto"/>
              </w:rPr>
            </w:pPr>
            <w:r w:rsidRPr="00400510">
              <w:rPr>
                <w:rFonts w:ascii="Arial" w:hAnsi="Arial" w:cs="Arial"/>
                <w:color w:val="auto"/>
              </w:rPr>
              <w:t xml:space="preserve">Regras: </w:t>
            </w:r>
          </w:p>
          <w:p w14:paraId="3AAA2542" w14:textId="77777777" w:rsidR="00400510" w:rsidRPr="00400510" w:rsidRDefault="00400510" w:rsidP="00400510">
            <w:pPr>
              <w:pStyle w:val="Ttulo4"/>
              <w:spacing w:line="360" w:lineRule="auto"/>
              <w:outlineLvl w:val="3"/>
              <w:rPr>
                <w:rFonts w:ascii="Arial" w:hAnsi="Arial" w:cs="Arial"/>
                <w:color w:val="auto"/>
              </w:rPr>
            </w:pPr>
          </w:p>
          <w:p w14:paraId="2C64303E" w14:textId="610AAEFB" w:rsidR="00400510" w:rsidRPr="00683140" w:rsidRDefault="00400510" w:rsidP="00400510">
            <w:pPr>
              <w:pStyle w:val="Ttulo4"/>
              <w:spacing w:line="360" w:lineRule="auto"/>
              <w:outlineLvl w:val="3"/>
              <w:rPr>
                <w:rFonts w:ascii="Arial" w:hAnsi="Arial" w:cs="Arial"/>
                <w:b w:val="0"/>
                <w:bCs/>
                <w:color w:val="auto"/>
              </w:rPr>
            </w:pPr>
            <w:r w:rsidRPr="00683140">
              <w:rPr>
                <w:rFonts w:ascii="Arial" w:hAnsi="Arial" w:cs="Arial"/>
                <w:b w:val="0"/>
                <w:bCs/>
                <w:color w:val="auto"/>
              </w:rPr>
              <w:t xml:space="preserve">Daily </w:t>
            </w:r>
            <w:r w:rsidR="00A36ADB">
              <w:rPr>
                <w:rFonts w:ascii="Arial" w:hAnsi="Arial" w:cs="Arial"/>
                <w:b w:val="0"/>
                <w:bCs/>
                <w:color w:val="auto"/>
              </w:rPr>
              <w:t>semanal</w:t>
            </w:r>
            <w:r w:rsidRPr="00683140">
              <w:rPr>
                <w:rFonts w:ascii="Arial" w:hAnsi="Arial" w:cs="Arial"/>
                <w:b w:val="0"/>
                <w:bCs/>
                <w:color w:val="auto"/>
              </w:rPr>
              <w:t xml:space="preserve">; </w:t>
            </w:r>
          </w:p>
          <w:p w14:paraId="1A9B7725" w14:textId="77777777" w:rsidR="00400510" w:rsidRPr="00683140" w:rsidRDefault="00400510" w:rsidP="00400510">
            <w:pPr>
              <w:pStyle w:val="Ttulo4"/>
              <w:spacing w:line="360" w:lineRule="auto"/>
              <w:outlineLvl w:val="3"/>
              <w:rPr>
                <w:rFonts w:ascii="Arial" w:hAnsi="Arial" w:cs="Arial"/>
                <w:b w:val="0"/>
                <w:bCs/>
                <w:color w:val="auto"/>
              </w:rPr>
            </w:pPr>
            <w:r w:rsidRPr="00683140">
              <w:rPr>
                <w:rFonts w:ascii="Arial" w:hAnsi="Arial" w:cs="Arial"/>
                <w:b w:val="0"/>
                <w:bCs/>
                <w:color w:val="auto"/>
              </w:rPr>
              <w:t xml:space="preserve">Reuniões de Planejamento, Retrospectiva; </w:t>
            </w:r>
          </w:p>
          <w:p w14:paraId="593677E5" w14:textId="77777777" w:rsidR="00400510" w:rsidRPr="00683140" w:rsidRDefault="00400510" w:rsidP="00400510">
            <w:pPr>
              <w:pStyle w:val="Ttulo4"/>
              <w:spacing w:line="360" w:lineRule="auto"/>
              <w:outlineLvl w:val="3"/>
              <w:rPr>
                <w:rFonts w:ascii="Arial" w:hAnsi="Arial" w:cs="Arial"/>
                <w:b w:val="0"/>
                <w:bCs/>
                <w:color w:val="auto"/>
              </w:rPr>
            </w:pPr>
            <w:r w:rsidRPr="00683140">
              <w:rPr>
                <w:rFonts w:ascii="Arial" w:hAnsi="Arial" w:cs="Arial"/>
                <w:b w:val="0"/>
                <w:bCs/>
                <w:color w:val="auto"/>
              </w:rPr>
              <w:t xml:space="preserve">Feedback; </w:t>
            </w:r>
          </w:p>
          <w:p w14:paraId="19A2618A" w14:textId="77777777" w:rsidR="00400510" w:rsidRPr="00683140" w:rsidRDefault="00400510" w:rsidP="00400510">
            <w:pPr>
              <w:pStyle w:val="Ttulo4"/>
              <w:spacing w:line="360" w:lineRule="auto"/>
              <w:outlineLvl w:val="3"/>
              <w:rPr>
                <w:rFonts w:ascii="Arial" w:hAnsi="Arial" w:cs="Arial"/>
                <w:b w:val="0"/>
                <w:bCs/>
                <w:color w:val="auto"/>
              </w:rPr>
            </w:pPr>
            <w:r w:rsidRPr="00683140">
              <w:rPr>
                <w:rFonts w:ascii="Arial" w:hAnsi="Arial" w:cs="Arial"/>
                <w:b w:val="0"/>
                <w:bCs/>
                <w:color w:val="auto"/>
              </w:rPr>
              <w:t xml:space="preserve">Rodízios de Funções; </w:t>
            </w:r>
          </w:p>
          <w:p w14:paraId="546E134C" w14:textId="05849A57" w:rsidR="00400510" w:rsidRDefault="00400510" w:rsidP="00400510">
            <w:pPr>
              <w:pStyle w:val="Ttulo4"/>
              <w:spacing w:line="360" w:lineRule="auto"/>
              <w:outlineLvl w:val="3"/>
              <w:rPr>
                <w:rFonts w:ascii="Arial" w:hAnsi="Arial" w:cs="Arial"/>
                <w:color w:val="auto"/>
              </w:rPr>
            </w:pPr>
            <w:r w:rsidRPr="00683140">
              <w:rPr>
                <w:rFonts w:ascii="Arial" w:hAnsi="Arial" w:cs="Arial"/>
                <w:b w:val="0"/>
                <w:bCs/>
                <w:color w:val="auto"/>
              </w:rPr>
              <w:t>Atas de Reuniões.</w:t>
            </w:r>
          </w:p>
        </w:tc>
      </w:tr>
    </w:tbl>
    <w:p w14:paraId="4C2A7C58" w14:textId="77777777" w:rsidR="00400510" w:rsidRPr="00B370F4" w:rsidRDefault="00400510" w:rsidP="004B7E44">
      <w:pPr>
        <w:rPr>
          <w:rFonts w:ascii="Arial" w:hAnsi="Arial" w:cs="Arial"/>
        </w:rPr>
      </w:pPr>
    </w:p>
    <w:p w14:paraId="6573A261" w14:textId="0A9BE269" w:rsidR="00634FF0" w:rsidRPr="00683140" w:rsidRDefault="00634FF0" w:rsidP="00290AFB">
      <w:pPr>
        <w:pStyle w:val="Ttulo4"/>
        <w:spacing w:line="360" w:lineRule="auto"/>
        <w:rPr>
          <w:rFonts w:ascii="Arial" w:hAnsi="Arial" w:cs="Arial"/>
          <w:color w:val="auto"/>
        </w:rPr>
      </w:pPr>
      <w:r w:rsidRPr="00683140">
        <w:rPr>
          <w:rFonts w:ascii="Arial" w:hAnsi="Arial" w:cs="Arial"/>
          <w:color w:val="auto"/>
        </w:rPr>
        <w:t>eSCOPO DO PROJETO</w:t>
      </w:r>
    </w:p>
    <w:p w14:paraId="0EF6343B" w14:textId="2A17487C" w:rsidR="00290AFB" w:rsidRPr="00683140" w:rsidRDefault="00634FF0" w:rsidP="00634FF0">
      <w:pPr>
        <w:jc w:val="both"/>
        <w:rPr>
          <w:rFonts w:ascii="Arial" w:hAnsi="Arial" w:cs="Arial"/>
          <w:color w:val="auto"/>
        </w:rPr>
      </w:pPr>
      <w:r w:rsidRPr="00683140">
        <w:rPr>
          <w:rFonts w:ascii="Arial" w:hAnsi="Arial" w:cs="Arial"/>
          <w:color w:val="auto"/>
        </w:rPr>
        <w:t>Aplicação cliente e Web para o monitoramento de componentes de hardware / sistemas operacionais, utilizando os conceitos do ITIL de Monitoramento de Serviços, Gestão de Incidentes e Gestão de Problemas.</w:t>
      </w:r>
    </w:p>
    <w:p w14:paraId="5A447D42" w14:textId="1086405F" w:rsidR="00113410" w:rsidRPr="00683140" w:rsidRDefault="00113410" w:rsidP="00634FF0">
      <w:pPr>
        <w:jc w:val="both"/>
        <w:rPr>
          <w:rFonts w:ascii="Arial" w:hAnsi="Arial" w:cs="Arial"/>
          <w:color w:val="auto"/>
        </w:rPr>
      </w:pPr>
    </w:p>
    <w:p w14:paraId="09602580" w14:textId="3136234E" w:rsidR="00113410" w:rsidRPr="00683140" w:rsidRDefault="00113410" w:rsidP="0011341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color w:val="auto"/>
        </w:rPr>
      </w:pPr>
      <w:r w:rsidRPr="00683140">
        <w:rPr>
          <w:rFonts w:ascii="Arial" w:hAnsi="Arial" w:cs="Arial"/>
          <w:color w:val="auto"/>
        </w:rPr>
        <w:t>Aplicação Cliente e Web;</w:t>
      </w:r>
    </w:p>
    <w:p w14:paraId="49A58166" w14:textId="5A300879" w:rsidR="00113410" w:rsidRPr="00683140" w:rsidRDefault="00113410" w:rsidP="0011341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color w:val="auto"/>
        </w:rPr>
      </w:pPr>
      <w:r w:rsidRPr="00683140">
        <w:rPr>
          <w:rFonts w:ascii="Arial" w:hAnsi="Arial" w:cs="Arial"/>
          <w:color w:val="auto"/>
        </w:rPr>
        <w:t>Monitoramento de componentes de hardware e Sistemas operacionais;</w:t>
      </w:r>
    </w:p>
    <w:p w14:paraId="7FC1F540" w14:textId="5C4A8BFC" w:rsidR="00113410" w:rsidRPr="00683140" w:rsidRDefault="00113410" w:rsidP="0011341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color w:val="auto"/>
        </w:rPr>
      </w:pPr>
      <w:r w:rsidRPr="00683140">
        <w:rPr>
          <w:rFonts w:ascii="Arial" w:hAnsi="Arial" w:cs="Arial"/>
          <w:color w:val="auto"/>
        </w:rPr>
        <w:t>Utilizar conceitos do ITIL de monitoramento de Serviços, Gestão de Incidentes e Gestão de Problemas.</w:t>
      </w:r>
    </w:p>
    <w:p w14:paraId="0ED5086B" w14:textId="77777777" w:rsidR="00A9566B" w:rsidRPr="00B370F4" w:rsidRDefault="00A9566B" w:rsidP="00290AFB">
      <w:pPr>
        <w:pStyle w:val="Ttulo4"/>
        <w:spacing w:line="360" w:lineRule="auto"/>
        <w:rPr>
          <w:rFonts w:ascii="Arial" w:hAnsi="Arial" w:cs="Arial"/>
          <w:color w:val="auto"/>
        </w:rPr>
      </w:pPr>
      <w:r w:rsidRPr="00B370F4">
        <w:rPr>
          <w:rFonts w:ascii="Arial" w:hAnsi="Arial" w:cs="Arial"/>
          <w:color w:val="auto"/>
        </w:rPr>
        <w:lastRenderedPageBreak/>
        <w:t>CRONOGRAMA</w:t>
      </w:r>
      <w:r w:rsidR="00290AFB" w:rsidRPr="00B370F4">
        <w:rPr>
          <w:rFonts w:ascii="Arial" w:hAnsi="Arial" w:cs="Arial"/>
          <w:color w:val="auto"/>
        </w:rPr>
        <w:t xml:space="preserve"> de entregaveis:</w:t>
      </w:r>
    </w:p>
    <w:tbl>
      <w:tblPr>
        <w:tblStyle w:val="TabeladeGrade1Clara"/>
        <w:tblW w:w="0" w:type="auto"/>
        <w:tblLook w:val="04A0" w:firstRow="1" w:lastRow="0" w:firstColumn="1" w:lastColumn="0" w:noHBand="0" w:noVBand="1"/>
      </w:tblPr>
      <w:tblGrid>
        <w:gridCol w:w="3185"/>
        <w:gridCol w:w="3185"/>
        <w:gridCol w:w="3186"/>
      </w:tblGrid>
      <w:tr w:rsidR="00A9566B" w:rsidRPr="00B370F4" w14:paraId="57BBBD7F" w14:textId="77777777" w:rsidTr="00B37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5" w:type="dxa"/>
          </w:tcPr>
          <w:p w14:paraId="18C6C995" w14:textId="168C9E10" w:rsidR="00A9566B" w:rsidRPr="00B370F4" w:rsidRDefault="00A9566B" w:rsidP="00A9566B">
            <w:pPr>
              <w:pStyle w:val="Ttulo4"/>
              <w:spacing w:line="360" w:lineRule="auto"/>
              <w:jc w:val="center"/>
              <w:outlineLvl w:val="3"/>
              <w:rPr>
                <w:rFonts w:ascii="Arial" w:hAnsi="Arial" w:cs="Arial"/>
                <w:b/>
                <w:bCs w:val="0"/>
                <w:color w:val="auto"/>
                <w:sz w:val="28"/>
                <w:szCs w:val="24"/>
              </w:rPr>
            </w:pPr>
            <w:r w:rsidRPr="00B370F4">
              <w:rPr>
                <w:rFonts w:ascii="Arial" w:hAnsi="Arial" w:cs="Arial"/>
                <w:b/>
                <w:bCs w:val="0"/>
                <w:color w:val="auto"/>
                <w:sz w:val="28"/>
                <w:szCs w:val="24"/>
              </w:rPr>
              <w:t>sprint 1</w:t>
            </w:r>
          </w:p>
        </w:tc>
        <w:tc>
          <w:tcPr>
            <w:tcW w:w="3185" w:type="dxa"/>
          </w:tcPr>
          <w:p w14:paraId="1D300E08" w14:textId="27F9282C" w:rsidR="00A9566B" w:rsidRPr="00B370F4" w:rsidRDefault="00A9566B" w:rsidP="00A9566B">
            <w:pPr>
              <w:pStyle w:val="Ttulo4"/>
              <w:spacing w:line="360" w:lineRule="auto"/>
              <w:jc w:val="center"/>
              <w:outlineLvl w:val="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 w:val="0"/>
                <w:color w:val="auto"/>
                <w:sz w:val="28"/>
                <w:szCs w:val="24"/>
              </w:rPr>
            </w:pPr>
            <w:r w:rsidRPr="00B370F4">
              <w:rPr>
                <w:rFonts w:ascii="Arial" w:hAnsi="Arial" w:cs="Arial"/>
                <w:b/>
                <w:bCs w:val="0"/>
                <w:color w:val="auto"/>
                <w:sz w:val="28"/>
                <w:szCs w:val="24"/>
              </w:rPr>
              <w:t>sprint 2</w:t>
            </w:r>
          </w:p>
        </w:tc>
        <w:tc>
          <w:tcPr>
            <w:tcW w:w="3186" w:type="dxa"/>
          </w:tcPr>
          <w:p w14:paraId="57970586" w14:textId="3C891D9C" w:rsidR="00A9566B" w:rsidRPr="00B370F4" w:rsidRDefault="00A9566B" w:rsidP="00A9566B">
            <w:pPr>
              <w:pStyle w:val="Ttulo4"/>
              <w:spacing w:line="360" w:lineRule="auto"/>
              <w:jc w:val="center"/>
              <w:outlineLvl w:val="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 w:val="0"/>
                <w:color w:val="auto"/>
                <w:sz w:val="28"/>
                <w:szCs w:val="24"/>
              </w:rPr>
            </w:pPr>
            <w:r w:rsidRPr="00B370F4">
              <w:rPr>
                <w:rFonts w:ascii="Arial" w:hAnsi="Arial" w:cs="Arial"/>
                <w:b/>
                <w:bCs w:val="0"/>
                <w:color w:val="auto"/>
                <w:sz w:val="28"/>
                <w:szCs w:val="24"/>
              </w:rPr>
              <w:t>sprint 3</w:t>
            </w:r>
          </w:p>
        </w:tc>
      </w:tr>
      <w:tr w:rsidR="00A9566B" w:rsidRPr="00B370F4" w14:paraId="42D37651" w14:textId="77777777" w:rsidTr="00B370F4">
        <w:trPr>
          <w:trHeight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5" w:type="dxa"/>
          </w:tcPr>
          <w:p w14:paraId="5861867B" w14:textId="7327DDE0" w:rsidR="00A9566B" w:rsidRPr="00B370F4" w:rsidRDefault="00A9566B" w:rsidP="00A9566B">
            <w:pPr>
              <w:pStyle w:val="Ttulo4"/>
              <w:spacing w:line="360" w:lineRule="auto"/>
              <w:jc w:val="center"/>
              <w:outlineLvl w:val="3"/>
              <w:rPr>
                <w:rFonts w:ascii="Arial" w:hAnsi="Arial" w:cs="Arial"/>
                <w:b/>
                <w:bCs w:val="0"/>
                <w:color w:val="auto"/>
              </w:rPr>
            </w:pPr>
            <w:r w:rsidRPr="00B370F4">
              <w:rPr>
                <w:rFonts w:ascii="Arial" w:hAnsi="Arial" w:cs="Arial"/>
                <w:b/>
                <w:bCs w:val="0"/>
                <w:color w:val="auto"/>
              </w:rPr>
              <w:t>Planejamento + ef</w:t>
            </w:r>
          </w:p>
        </w:tc>
        <w:tc>
          <w:tcPr>
            <w:tcW w:w="3185" w:type="dxa"/>
          </w:tcPr>
          <w:p w14:paraId="3070F241" w14:textId="1D1677F3" w:rsidR="00A9566B" w:rsidRPr="00B370F4" w:rsidRDefault="00A9566B" w:rsidP="00A9566B">
            <w:pPr>
              <w:pStyle w:val="Ttulo4"/>
              <w:spacing w:line="360" w:lineRule="auto"/>
              <w:jc w:val="center"/>
              <w:outlineLvl w:val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</w:rPr>
            </w:pPr>
            <w:r w:rsidRPr="00B370F4">
              <w:rPr>
                <w:rFonts w:ascii="Arial" w:hAnsi="Arial" w:cs="Arial"/>
                <w:color w:val="auto"/>
              </w:rPr>
              <w:t>ef + pROTOTIPOS + DESENVOLVIMENTO</w:t>
            </w:r>
          </w:p>
        </w:tc>
        <w:tc>
          <w:tcPr>
            <w:tcW w:w="3186" w:type="dxa"/>
          </w:tcPr>
          <w:p w14:paraId="780A6BB8" w14:textId="49BF619D" w:rsidR="00A9566B" w:rsidRPr="00B370F4" w:rsidRDefault="00A9566B" w:rsidP="00A9566B">
            <w:pPr>
              <w:pStyle w:val="Ttulo4"/>
              <w:spacing w:line="360" w:lineRule="auto"/>
              <w:jc w:val="center"/>
              <w:outlineLvl w:val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</w:rPr>
            </w:pPr>
            <w:r w:rsidRPr="00B370F4">
              <w:rPr>
                <w:rFonts w:ascii="Arial" w:hAnsi="Arial" w:cs="Arial"/>
                <w:color w:val="auto"/>
              </w:rPr>
              <w:t>dESENVOLVIMENTO + FINAL DO SEMESTRE</w:t>
            </w:r>
          </w:p>
        </w:tc>
      </w:tr>
      <w:tr w:rsidR="00A9566B" w:rsidRPr="00B370F4" w14:paraId="23273288" w14:textId="77777777" w:rsidTr="00B370F4">
        <w:trPr>
          <w:trHeight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5" w:type="dxa"/>
          </w:tcPr>
          <w:p w14:paraId="456EE0A9" w14:textId="75D64965" w:rsidR="00A9566B" w:rsidRPr="00B370F4" w:rsidRDefault="00A9566B" w:rsidP="00A9566B">
            <w:pPr>
              <w:pStyle w:val="Ttulo4"/>
              <w:spacing w:line="360" w:lineRule="auto"/>
              <w:jc w:val="center"/>
              <w:outlineLvl w:val="3"/>
              <w:rPr>
                <w:rFonts w:ascii="Arial" w:hAnsi="Arial" w:cs="Arial"/>
                <w:color w:val="auto"/>
              </w:rPr>
            </w:pPr>
            <w:r w:rsidRPr="00B370F4">
              <w:rPr>
                <w:rFonts w:ascii="Arial" w:hAnsi="Arial" w:cs="Arial"/>
                <w:color w:val="auto"/>
              </w:rPr>
              <w:t>Metodologia</w:t>
            </w:r>
          </w:p>
        </w:tc>
        <w:tc>
          <w:tcPr>
            <w:tcW w:w="3185" w:type="dxa"/>
          </w:tcPr>
          <w:p w14:paraId="49AD8810" w14:textId="4D945F8B" w:rsidR="00A9566B" w:rsidRPr="00B370F4" w:rsidRDefault="00A9566B" w:rsidP="00A9566B">
            <w:pPr>
              <w:pStyle w:val="Ttulo4"/>
              <w:spacing w:line="360" w:lineRule="auto"/>
              <w:jc w:val="center"/>
              <w:outlineLvl w:val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/>
                <w:color w:val="auto"/>
              </w:rPr>
            </w:pPr>
            <w:r w:rsidRPr="00B370F4">
              <w:rPr>
                <w:rFonts w:ascii="Arial" w:hAnsi="Arial" w:cs="Arial"/>
                <w:b w:val="0"/>
                <w:bCs/>
                <w:color w:val="auto"/>
              </w:rPr>
              <w:t>cONTROLE DE EXECUÇÃO</w:t>
            </w:r>
          </w:p>
        </w:tc>
        <w:tc>
          <w:tcPr>
            <w:tcW w:w="3186" w:type="dxa"/>
          </w:tcPr>
          <w:p w14:paraId="2149B165" w14:textId="7B4E3458" w:rsidR="00A9566B" w:rsidRPr="00B370F4" w:rsidRDefault="00A9566B" w:rsidP="00A9566B">
            <w:pPr>
              <w:pStyle w:val="Ttulo4"/>
              <w:spacing w:line="360" w:lineRule="auto"/>
              <w:jc w:val="center"/>
              <w:outlineLvl w:val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/>
                <w:color w:val="auto"/>
              </w:rPr>
            </w:pPr>
            <w:r w:rsidRPr="00B370F4">
              <w:rPr>
                <w:rFonts w:ascii="Arial" w:hAnsi="Arial" w:cs="Arial"/>
                <w:b w:val="0"/>
                <w:bCs/>
                <w:color w:val="auto"/>
              </w:rPr>
              <w:t>CONTROLE DE EXECUÇÃO</w:t>
            </w:r>
          </w:p>
        </w:tc>
      </w:tr>
      <w:tr w:rsidR="00A9566B" w:rsidRPr="00B370F4" w14:paraId="641AC872" w14:textId="77777777" w:rsidTr="00B370F4">
        <w:trPr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5" w:type="dxa"/>
          </w:tcPr>
          <w:p w14:paraId="31CA3FC8" w14:textId="3144416B" w:rsidR="00A9566B" w:rsidRPr="00B370F4" w:rsidRDefault="00A9566B" w:rsidP="00A9566B">
            <w:pPr>
              <w:pStyle w:val="Ttulo4"/>
              <w:spacing w:line="360" w:lineRule="auto"/>
              <w:jc w:val="center"/>
              <w:outlineLvl w:val="3"/>
              <w:rPr>
                <w:rFonts w:ascii="Arial" w:hAnsi="Arial" w:cs="Arial"/>
                <w:color w:val="auto"/>
              </w:rPr>
            </w:pPr>
            <w:r w:rsidRPr="00B370F4">
              <w:rPr>
                <w:rFonts w:ascii="Arial" w:hAnsi="Arial" w:cs="Arial"/>
                <w:color w:val="auto"/>
              </w:rPr>
              <w:t>pesquisar</w:t>
            </w:r>
          </w:p>
        </w:tc>
        <w:tc>
          <w:tcPr>
            <w:tcW w:w="3185" w:type="dxa"/>
          </w:tcPr>
          <w:p w14:paraId="36FDB439" w14:textId="620F1915" w:rsidR="00A9566B" w:rsidRPr="00B370F4" w:rsidRDefault="00A9566B" w:rsidP="00A9566B">
            <w:pPr>
              <w:pStyle w:val="Ttulo4"/>
              <w:spacing w:line="360" w:lineRule="auto"/>
              <w:jc w:val="center"/>
              <w:outlineLvl w:val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/>
                <w:color w:val="auto"/>
              </w:rPr>
            </w:pPr>
            <w:r w:rsidRPr="00B370F4">
              <w:rPr>
                <w:rFonts w:ascii="Arial" w:hAnsi="Arial" w:cs="Arial"/>
                <w:b w:val="0"/>
                <w:bCs/>
                <w:color w:val="auto"/>
              </w:rPr>
              <w:t>METODOLOGIA</w:t>
            </w:r>
          </w:p>
        </w:tc>
        <w:tc>
          <w:tcPr>
            <w:tcW w:w="3186" w:type="dxa"/>
          </w:tcPr>
          <w:p w14:paraId="3DF7BD02" w14:textId="567723B9" w:rsidR="00A9566B" w:rsidRPr="00B370F4" w:rsidRDefault="00A9566B" w:rsidP="00A9566B">
            <w:pPr>
              <w:pStyle w:val="Ttulo4"/>
              <w:spacing w:line="360" w:lineRule="auto"/>
              <w:jc w:val="center"/>
              <w:outlineLvl w:val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/>
                <w:color w:val="auto"/>
              </w:rPr>
            </w:pPr>
            <w:r w:rsidRPr="00B370F4">
              <w:rPr>
                <w:rFonts w:ascii="Arial" w:hAnsi="Arial" w:cs="Arial"/>
                <w:b w:val="0"/>
                <w:bCs/>
                <w:color w:val="auto"/>
              </w:rPr>
              <w:t>TECNICAS DE APRESENTAÇÃO</w:t>
            </w:r>
          </w:p>
        </w:tc>
      </w:tr>
      <w:tr w:rsidR="00A9566B" w:rsidRPr="00B370F4" w14:paraId="00B0EEC5" w14:textId="77777777" w:rsidTr="00B370F4">
        <w:trPr>
          <w:trHeight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5" w:type="dxa"/>
          </w:tcPr>
          <w:p w14:paraId="7288ABA1" w14:textId="756CC740" w:rsidR="00A9566B" w:rsidRPr="00B370F4" w:rsidRDefault="00A9566B" w:rsidP="00A9566B">
            <w:pPr>
              <w:pStyle w:val="Ttulo4"/>
              <w:spacing w:line="360" w:lineRule="auto"/>
              <w:jc w:val="center"/>
              <w:outlineLvl w:val="3"/>
              <w:rPr>
                <w:rFonts w:ascii="Arial" w:hAnsi="Arial" w:cs="Arial"/>
                <w:color w:val="auto"/>
              </w:rPr>
            </w:pPr>
            <w:r w:rsidRPr="00B370F4">
              <w:rPr>
                <w:rFonts w:ascii="Arial" w:hAnsi="Arial" w:cs="Arial"/>
                <w:color w:val="auto"/>
              </w:rPr>
              <w:t>ideação</w:t>
            </w:r>
          </w:p>
        </w:tc>
        <w:tc>
          <w:tcPr>
            <w:tcW w:w="3185" w:type="dxa"/>
          </w:tcPr>
          <w:p w14:paraId="002D471D" w14:textId="602002D1" w:rsidR="00A9566B" w:rsidRPr="00B370F4" w:rsidRDefault="00A9566B" w:rsidP="00A9566B">
            <w:pPr>
              <w:pStyle w:val="Ttulo4"/>
              <w:spacing w:line="360" w:lineRule="auto"/>
              <w:jc w:val="center"/>
              <w:outlineLvl w:val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/>
                <w:color w:val="auto"/>
              </w:rPr>
            </w:pPr>
            <w:r w:rsidRPr="00B370F4">
              <w:rPr>
                <w:rFonts w:ascii="Arial" w:hAnsi="Arial" w:cs="Arial"/>
                <w:b w:val="0"/>
                <w:bCs/>
                <w:color w:val="auto"/>
              </w:rPr>
              <w:t>ESPECIFICAÇÃO TECNICA</w:t>
            </w:r>
          </w:p>
        </w:tc>
        <w:tc>
          <w:tcPr>
            <w:tcW w:w="3186" w:type="dxa"/>
          </w:tcPr>
          <w:p w14:paraId="640DCE51" w14:textId="14D23742" w:rsidR="00A9566B" w:rsidRPr="00B370F4" w:rsidRDefault="00A9566B" w:rsidP="00A9566B">
            <w:pPr>
              <w:pStyle w:val="Ttulo4"/>
              <w:spacing w:line="360" w:lineRule="auto"/>
              <w:jc w:val="center"/>
              <w:outlineLvl w:val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/>
                <w:color w:val="auto"/>
              </w:rPr>
            </w:pPr>
            <w:r w:rsidRPr="00B370F4">
              <w:rPr>
                <w:rFonts w:ascii="Arial" w:hAnsi="Arial" w:cs="Arial"/>
                <w:b w:val="0"/>
                <w:bCs/>
                <w:color w:val="auto"/>
              </w:rPr>
              <w:t>APRESENTAÇÃO</w:t>
            </w:r>
          </w:p>
        </w:tc>
      </w:tr>
      <w:tr w:rsidR="00A9566B" w:rsidRPr="00B370F4" w14:paraId="3BBB48D4" w14:textId="77777777" w:rsidTr="00B370F4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5" w:type="dxa"/>
          </w:tcPr>
          <w:p w14:paraId="1EC4A84D" w14:textId="220F2B2F" w:rsidR="00A9566B" w:rsidRPr="00B370F4" w:rsidRDefault="00A9566B" w:rsidP="00A9566B">
            <w:pPr>
              <w:pStyle w:val="Ttulo4"/>
              <w:spacing w:line="360" w:lineRule="auto"/>
              <w:jc w:val="center"/>
              <w:outlineLvl w:val="3"/>
              <w:rPr>
                <w:rFonts w:ascii="Arial" w:hAnsi="Arial" w:cs="Arial"/>
                <w:color w:val="auto"/>
              </w:rPr>
            </w:pPr>
            <w:r w:rsidRPr="00B370F4">
              <w:rPr>
                <w:rFonts w:ascii="Arial" w:hAnsi="Arial" w:cs="Arial"/>
                <w:color w:val="auto"/>
              </w:rPr>
              <w:t>especificação FUNCIONAL</w:t>
            </w:r>
          </w:p>
        </w:tc>
        <w:tc>
          <w:tcPr>
            <w:tcW w:w="3185" w:type="dxa"/>
          </w:tcPr>
          <w:p w14:paraId="7979564E" w14:textId="77777777" w:rsidR="00A9566B" w:rsidRPr="00B370F4" w:rsidRDefault="00A9566B" w:rsidP="00A9566B">
            <w:pPr>
              <w:pStyle w:val="Ttulo4"/>
              <w:spacing w:line="360" w:lineRule="auto"/>
              <w:jc w:val="center"/>
              <w:outlineLvl w:val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/>
                <w:color w:val="auto"/>
              </w:rPr>
            </w:pPr>
          </w:p>
        </w:tc>
        <w:tc>
          <w:tcPr>
            <w:tcW w:w="3186" w:type="dxa"/>
          </w:tcPr>
          <w:p w14:paraId="3EF0ECDA" w14:textId="6586D57F" w:rsidR="00A9566B" w:rsidRPr="00B370F4" w:rsidRDefault="00A9566B" w:rsidP="00A9566B">
            <w:pPr>
              <w:pStyle w:val="Ttulo4"/>
              <w:spacing w:line="360" w:lineRule="auto"/>
              <w:jc w:val="center"/>
              <w:outlineLvl w:val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/>
                <w:color w:val="auto"/>
              </w:rPr>
            </w:pPr>
            <w:r w:rsidRPr="00B370F4">
              <w:rPr>
                <w:rFonts w:ascii="Arial" w:hAnsi="Arial" w:cs="Arial"/>
                <w:b w:val="0"/>
                <w:bCs/>
                <w:color w:val="auto"/>
              </w:rPr>
              <w:t>AVALIAÇÕES INTEGRADAS</w:t>
            </w:r>
          </w:p>
        </w:tc>
      </w:tr>
    </w:tbl>
    <w:p w14:paraId="5EB36F6E" w14:textId="24C6C234" w:rsidR="00634FF0" w:rsidRPr="00B370F4" w:rsidRDefault="00634FF0" w:rsidP="004B7E44">
      <w:pPr>
        <w:rPr>
          <w:rFonts w:ascii="Arial" w:hAnsi="Arial" w:cs="Arial"/>
        </w:rPr>
      </w:pPr>
    </w:p>
    <w:p w14:paraId="7815064D" w14:textId="77777777" w:rsidR="00634FF0" w:rsidRPr="00B370F4" w:rsidRDefault="00634FF0" w:rsidP="004B7E44">
      <w:pPr>
        <w:rPr>
          <w:rFonts w:ascii="Arial" w:hAnsi="Arial" w:cs="Arial"/>
        </w:rPr>
      </w:pPr>
    </w:p>
    <w:p w14:paraId="527E0EFC" w14:textId="6D1A809C" w:rsidR="00290AFB" w:rsidRPr="00B370F4" w:rsidRDefault="008D293B" w:rsidP="00290AFB">
      <w:pPr>
        <w:pStyle w:val="Ttulo4"/>
        <w:spacing w:line="360" w:lineRule="auto"/>
        <w:rPr>
          <w:rFonts w:ascii="Arial" w:hAnsi="Arial" w:cs="Arial"/>
          <w:color w:val="auto"/>
        </w:rPr>
      </w:pPr>
      <w:r w:rsidRPr="00B370F4">
        <w:rPr>
          <w:rFonts w:ascii="Arial" w:hAnsi="Arial" w:cs="Arial"/>
          <w:color w:val="auto"/>
        </w:rPr>
        <w:t>RODÍZIO DE FUNÇÕES</w:t>
      </w:r>
      <w:r w:rsidR="00290AFB" w:rsidRPr="00B370F4">
        <w:rPr>
          <w:rFonts w:ascii="Arial" w:hAnsi="Arial" w:cs="Arial"/>
          <w:color w:val="auto"/>
        </w:rPr>
        <w:t>:</w:t>
      </w:r>
    </w:p>
    <w:tbl>
      <w:tblPr>
        <w:tblW w:w="94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38"/>
        <w:gridCol w:w="1898"/>
        <w:gridCol w:w="1986"/>
        <w:gridCol w:w="2150"/>
        <w:gridCol w:w="1395"/>
        <w:gridCol w:w="922"/>
      </w:tblGrid>
      <w:tr w:rsidR="00634FF0" w:rsidRPr="00634FF0" w14:paraId="4A48FA4B" w14:textId="77777777" w:rsidTr="00634FF0">
        <w:trPr>
          <w:trHeight w:val="543"/>
        </w:trPr>
        <w:tc>
          <w:tcPr>
            <w:tcW w:w="948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7846AC32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Cs w:val="28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FFFFFF"/>
                <w:szCs w:val="28"/>
                <w:lang w:eastAsia="pt-BR"/>
              </w:rPr>
              <w:t>Rodízio de Funções</w:t>
            </w:r>
          </w:p>
        </w:tc>
      </w:tr>
      <w:tr w:rsidR="00634FF0" w:rsidRPr="00634FF0" w14:paraId="6C8E1B1C" w14:textId="77777777" w:rsidTr="00634FF0">
        <w:trPr>
          <w:trHeight w:val="486"/>
        </w:trPr>
        <w:tc>
          <w:tcPr>
            <w:tcW w:w="1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6CB6DA19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3DD9DC88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Função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69EE132A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Scrum Master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6D621037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proofErr w:type="spellStart"/>
            <w:r w:rsidRPr="00634FF0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Product</w:t>
            </w:r>
            <w:proofErr w:type="spellEnd"/>
            <w:r w:rsidRPr="00634FF0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634FF0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Owner</w:t>
            </w:r>
            <w:proofErr w:type="spellEnd"/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661505A4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Reporte 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4F864190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Sprint</w:t>
            </w:r>
          </w:p>
        </w:tc>
      </w:tr>
      <w:tr w:rsidR="00634FF0" w:rsidRPr="00634FF0" w14:paraId="45463448" w14:textId="77777777" w:rsidTr="00634FF0">
        <w:trPr>
          <w:trHeight w:val="486"/>
        </w:trPr>
        <w:tc>
          <w:tcPr>
            <w:tcW w:w="948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0000"/>
            <w:noWrap/>
            <w:vAlign w:val="center"/>
            <w:hideMark/>
          </w:tcPr>
          <w:p w14:paraId="22B2ED4C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SPRINT 1 - 05/09/2022</w:t>
            </w:r>
          </w:p>
        </w:tc>
      </w:tr>
      <w:tr w:rsidR="00634FF0" w:rsidRPr="00634FF0" w14:paraId="2DFC7CA6" w14:textId="77777777" w:rsidTr="00634FF0">
        <w:trPr>
          <w:trHeight w:val="430"/>
        </w:trPr>
        <w:tc>
          <w:tcPr>
            <w:tcW w:w="1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0866C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Eduardo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1B605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Front-</w:t>
            </w:r>
            <w:proofErr w:type="spellStart"/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End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0E762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Semana 3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98752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-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94422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Erika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7A331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SP1</w:t>
            </w:r>
          </w:p>
        </w:tc>
      </w:tr>
      <w:tr w:rsidR="00634FF0" w:rsidRPr="00634FF0" w14:paraId="6348B953" w14:textId="77777777" w:rsidTr="00634FF0">
        <w:trPr>
          <w:trHeight w:val="430"/>
        </w:trPr>
        <w:tc>
          <w:tcPr>
            <w:tcW w:w="1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6AAB8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Erika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03A73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Front-</w:t>
            </w:r>
            <w:proofErr w:type="spellStart"/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End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F0CF1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-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0581C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Semana 1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10CDB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Gustavo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6E981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SP1</w:t>
            </w:r>
          </w:p>
        </w:tc>
      </w:tr>
      <w:tr w:rsidR="00634FF0" w:rsidRPr="00634FF0" w14:paraId="7751299B" w14:textId="77777777" w:rsidTr="00634FF0">
        <w:trPr>
          <w:trHeight w:val="430"/>
        </w:trPr>
        <w:tc>
          <w:tcPr>
            <w:tcW w:w="1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A9F95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Gabriel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90FB0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Back-</w:t>
            </w:r>
            <w:proofErr w:type="spellStart"/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End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BB6D2" w14:textId="2C21C9D7" w:rsidR="00634FF0" w:rsidRPr="00634FF0" w:rsidRDefault="000C131E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Semana 4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14EA3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Semana 2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28D78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Mariana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A0EA8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SP1</w:t>
            </w:r>
          </w:p>
        </w:tc>
      </w:tr>
      <w:tr w:rsidR="00634FF0" w:rsidRPr="00634FF0" w14:paraId="0D96DCC8" w14:textId="77777777" w:rsidTr="00634FF0">
        <w:trPr>
          <w:trHeight w:val="430"/>
        </w:trPr>
        <w:tc>
          <w:tcPr>
            <w:tcW w:w="1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612B2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Gustavo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82C61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 xml:space="preserve">Doc/Full </w:t>
            </w:r>
            <w:proofErr w:type="spellStart"/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Stack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B467F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Semana 1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C7E5C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-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84B97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Todos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8B43A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SP1</w:t>
            </w:r>
          </w:p>
        </w:tc>
      </w:tr>
      <w:tr w:rsidR="00634FF0" w:rsidRPr="00634FF0" w14:paraId="65A75DB3" w14:textId="77777777" w:rsidTr="00634FF0">
        <w:trPr>
          <w:trHeight w:val="430"/>
        </w:trPr>
        <w:tc>
          <w:tcPr>
            <w:tcW w:w="1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0919C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Mariana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F0D45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Back-</w:t>
            </w:r>
            <w:proofErr w:type="spellStart"/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End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D1D28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Semana 2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46291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-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6491D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Gustavo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FC1B8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SP1</w:t>
            </w:r>
          </w:p>
        </w:tc>
      </w:tr>
      <w:tr w:rsidR="00634FF0" w:rsidRPr="00634FF0" w14:paraId="25B9F7E7" w14:textId="77777777" w:rsidTr="00634FF0">
        <w:trPr>
          <w:trHeight w:val="430"/>
        </w:trPr>
        <w:tc>
          <w:tcPr>
            <w:tcW w:w="1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27C29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Patrick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20C76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 xml:space="preserve">Full </w:t>
            </w:r>
            <w:proofErr w:type="spellStart"/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Stack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4BCFE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-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349F8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Semana 3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985F1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Gustavo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40FAA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SP1</w:t>
            </w:r>
          </w:p>
        </w:tc>
      </w:tr>
      <w:tr w:rsidR="00634FF0" w:rsidRPr="00634FF0" w14:paraId="36767BEE" w14:textId="77777777" w:rsidTr="00634FF0">
        <w:trPr>
          <w:trHeight w:val="486"/>
        </w:trPr>
        <w:tc>
          <w:tcPr>
            <w:tcW w:w="948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0000"/>
            <w:noWrap/>
            <w:vAlign w:val="center"/>
            <w:hideMark/>
          </w:tcPr>
          <w:p w14:paraId="6A68183B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SPRINT 2 - 17/10/2022</w:t>
            </w:r>
          </w:p>
        </w:tc>
      </w:tr>
      <w:tr w:rsidR="00634FF0" w:rsidRPr="00634FF0" w14:paraId="44A44ABD" w14:textId="77777777" w:rsidTr="00634FF0">
        <w:trPr>
          <w:trHeight w:val="430"/>
        </w:trPr>
        <w:tc>
          <w:tcPr>
            <w:tcW w:w="1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D33E5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Eduardo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CE19C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Back-</w:t>
            </w:r>
            <w:proofErr w:type="spellStart"/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End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7FC9C" w14:textId="23452D9A" w:rsidR="00634FF0" w:rsidRPr="00634FF0" w:rsidRDefault="000C131E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Semana 5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2A579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Semana 1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2BA4B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Erika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1B6F2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SP2</w:t>
            </w:r>
          </w:p>
        </w:tc>
      </w:tr>
      <w:tr w:rsidR="00634FF0" w:rsidRPr="00634FF0" w14:paraId="2185E36F" w14:textId="77777777" w:rsidTr="00634FF0">
        <w:trPr>
          <w:trHeight w:val="430"/>
        </w:trPr>
        <w:tc>
          <w:tcPr>
            <w:tcW w:w="1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412EB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Erika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6AE8A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 xml:space="preserve">Full </w:t>
            </w:r>
            <w:proofErr w:type="spellStart"/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Stack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2D6FF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Semana 2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EE002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Semana 4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491BB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Gustavo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78714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SP2</w:t>
            </w:r>
          </w:p>
        </w:tc>
      </w:tr>
      <w:tr w:rsidR="00634FF0" w:rsidRPr="00634FF0" w14:paraId="28432451" w14:textId="77777777" w:rsidTr="00634FF0">
        <w:trPr>
          <w:trHeight w:val="430"/>
        </w:trPr>
        <w:tc>
          <w:tcPr>
            <w:tcW w:w="1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2D2A5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Gabriel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7DC0E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 xml:space="preserve">Full </w:t>
            </w:r>
            <w:proofErr w:type="spellStart"/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Stack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1F64E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Semana 3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2D36C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-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59BD9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Mariana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87D7D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SP2</w:t>
            </w:r>
          </w:p>
        </w:tc>
      </w:tr>
      <w:tr w:rsidR="00634FF0" w:rsidRPr="00634FF0" w14:paraId="2214ADC0" w14:textId="77777777" w:rsidTr="00634FF0">
        <w:trPr>
          <w:trHeight w:val="430"/>
        </w:trPr>
        <w:tc>
          <w:tcPr>
            <w:tcW w:w="1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4ED4D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Gustavo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06D74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 xml:space="preserve">Doc/Full </w:t>
            </w:r>
            <w:proofErr w:type="spellStart"/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Stack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3C3BE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-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9509B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Semana 3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5F219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Todos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56DDE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SP2</w:t>
            </w:r>
          </w:p>
        </w:tc>
      </w:tr>
      <w:tr w:rsidR="00634FF0" w:rsidRPr="00634FF0" w14:paraId="2FCCFDA8" w14:textId="77777777" w:rsidTr="00634FF0">
        <w:trPr>
          <w:trHeight w:val="430"/>
        </w:trPr>
        <w:tc>
          <w:tcPr>
            <w:tcW w:w="1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A58E6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lastRenderedPageBreak/>
              <w:t>Mariana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1213C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 xml:space="preserve">Full </w:t>
            </w:r>
            <w:proofErr w:type="spellStart"/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Stack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4BEAF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Semana 4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408C7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Semana 2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1A5E4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Gustavo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5EF60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SP2</w:t>
            </w:r>
          </w:p>
        </w:tc>
      </w:tr>
      <w:tr w:rsidR="00634FF0" w:rsidRPr="00634FF0" w14:paraId="0E5A25F4" w14:textId="77777777" w:rsidTr="00634FF0">
        <w:trPr>
          <w:trHeight w:val="430"/>
        </w:trPr>
        <w:tc>
          <w:tcPr>
            <w:tcW w:w="1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BF051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Patrick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F4EE8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Back-</w:t>
            </w:r>
            <w:proofErr w:type="spellStart"/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End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3014E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Semana 1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6042C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-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AE8F9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Gustavo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85BE5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SP2</w:t>
            </w:r>
          </w:p>
        </w:tc>
      </w:tr>
      <w:tr w:rsidR="00634FF0" w:rsidRPr="00634FF0" w14:paraId="39C52A75" w14:textId="77777777" w:rsidTr="00634FF0">
        <w:trPr>
          <w:trHeight w:val="486"/>
        </w:trPr>
        <w:tc>
          <w:tcPr>
            <w:tcW w:w="948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0000"/>
            <w:noWrap/>
            <w:vAlign w:val="center"/>
            <w:hideMark/>
          </w:tcPr>
          <w:p w14:paraId="336EB93D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SPRINT 3 - 05/12/2022</w:t>
            </w:r>
          </w:p>
        </w:tc>
      </w:tr>
      <w:tr w:rsidR="00634FF0" w:rsidRPr="00634FF0" w14:paraId="04DF5B2D" w14:textId="77777777" w:rsidTr="00634FF0">
        <w:trPr>
          <w:trHeight w:val="430"/>
        </w:trPr>
        <w:tc>
          <w:tcPr>
            <w:tcW w:w="1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AA76A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Eduardo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57057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 xml:space="preserve">Full </w:t>
            </w:r>
            <w:proofErr w:type="spellStart"/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Stack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3837D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Semana 5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809A3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Semana 3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660AC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Erika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771A3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SP3</w:t>
            </w:r>
          </w:p>
        </w:tc>
      </w:tr>
      <w:tr w:rsidR="00634FF0" w:rsidRPr="00634FF0" w14:paraId="4E4FE087" w14:textId="77777777" w:rsidTr="00634FF0">
        <w:trPr>
          <w:trHeight w:val="430"/>
        </w:trPr>
        <w:tc>
          <w:tcPr>
            <w:tcW w:w="1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9827A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Erika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F2D7A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 xml:space="preserve">Full </w:t>
            </w:r>
            <w:proofErr w:type="spellStart"/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Stack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09324" w14:textId="1FA16BC4" w:rsidR="00634FF0" w:rsidRPr="00634FF0" w:rsidRDefault="000C131E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Semana 6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97C42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Semana 2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0C1F2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Gustavo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D562E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SP3</w:t>
            </w:r>
          </w:p>
        </w:tc>
      </w:tr>
      <w:tr w:rsidR="00634FF0" w:rsidRPr="00634FF0" w14:paraId="2EA16723" w14:textId="77777777" w:rsidTr="00634FF0">
        <w:trPr>
          <w:trHeight w:val="430"/>
        </w:trPr>
        <w:tc>
          <w:tcPr>
            <w:tcW w:w="1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56F43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Gabriel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A3D78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 xml:space="preserve">Full </w:t>
            </w:r>
            <w:proofErr w:type="spellStart"/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Stack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52685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Semana 4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394F5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Semana 1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65046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Mariana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25C07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SP3</w:t>
            </w:r>
          </w:p>
        </w:tc>
      </w:tr>
      <w:tr w:rsidR="00634FF0" w:rsidRPr="00634FF0" w14:paraId="092A382C" w14:textId="77777777" w:rsidTr="00634FF0">
        <w:trPr>
          <w:trHeight w:val="430"/>
        </w:trPr>
        <w:tc>
          <w:tcPr>
            <w:tcW w:w="1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E8774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Gustavo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F2988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 xml:space="preserve">Doc/Full </w:t>
            </w:r>
            <w:proofErr w:type="spellStart"/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Stack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92FAE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Semana 1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71361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Semana 5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F6307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Todos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6E7DF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SP3</w:t>
            </w:r>
          </w:p>
        </w:tc>
      </w:tr>
      <w:tr w:rsidR="00634FF0" w:rsidRPr="00634FF0" w14:paraId="0542AAF6" w14:textId="77777777" w:rsidTr="00634FF0">
        <w:trPr>
          <w:trHeight w:val="430"/>
        </w:trPr>
        <w:tc>
          <w:tcPr>
            <w:tcW w:w="1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9A183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Mariana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5FAE6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 xml:space="preserve">Full </w:t>
            </w:r>
            <w:proofErr w:type="spellStart"/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Stack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7415E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Semana 2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377B5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-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43C50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Gustavo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A8F92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SP3</w:t>
            </w:r>
          </w:p>
        </w:tc>
      </w:tr>
      <w:tr w:rsidR="00634FF0" w:rsidRPr="00634FF0" w14:paraId="662D9EF0" w14:textId="77777777" w:rsidTr="00634FF0">
        <w:trPr>
          <w:trHeight w:val="430"/>
        </w:trPr>
        <w:tc>
          <w:tcPr>
            <w:tcW w:w="1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54774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Patrick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30DCD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 xml:space="preserve">Full </w:t>
            </w:r>
            <w:proofErr w:type="spellStart"/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Stack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53116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Semana 3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8FB01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Semana 4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1F8F3" w14:textId="77777777" w:rsidR="00634FF0" w:rsidRPr="00634FF0" w:rsidRDefault="00634FF0" w:rsidP="00634FF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Gustavo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88D32" w14:textId="77777777" w:rsidR="00634FF0" w:rsidRPr="00634FF0" w:rsidRDefault="00634FF0" w:rsidP="00634FF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</w:pPr>
            <w:r w:rsidRPr="00634FF0">
              <w:rPr>
                <w:rFonts w:ascii="Arial" w:eastAsia="Times New Roman" w:hAnsi="Arial" w:cs="Arial"/>
                <w:b/>
                <w:bCs/>
                <w:color w:val="404040"/>
                <w:sz w:val="22"/>
                <w:lang w:eastAsia="pt-BR"/>
              </w:rPr>
              <w:t>SP3</w:t>
            </w:r>
          </w:p>
        </w:tc>
      </w:tr>
    </w:tbl>
    <w:p w14:paraId="4D184996" w14:textId="77777777" w:rsidR="00B370F4" w:rsidRPr="00B370F4" w:rsidRDefault="00290AFB" w:rsidP="008D293B">
      <w:pPr>
        <w:pStyle w:val="Ttulo4"/>
        <w:rPr>
          <w:rFonts w:ascii="Arial" w:hAnsi="Arial" w:cs="Arial"/>
          <w:color w:val="auto"/>
        </w:rPr>
      </w:pPr>
      <w:r w:rsidRPr="00B370F4">
        <w:rPr>
          <w:rFonts w:ascii="Arial" w:hAnsi="Arial" w:cs="Arial"/>
          <w:color w:val="auto"/>
        </w:rPr>
        <w:t xml:space="preserve">Gestão de </w:t>
      </w:r>
      <w:r w:rsidR="00A9566B" w:rsidRPr="00B370F4">
        <w:rPr>
          <w:rFonts w:ascii="Arial" w:hAnsi="Arial" w:cs="Arial"/>
          <w:color w:val="auto"/>
        </w:rPr>
        <w:t>ENTREGAVEIS/REQUISITOS</w:t>
      </w:r>
    </w:p>
    <w:p w14:paraId="04BACF3B" w14:textId="79660FAE" w:rsidR="00B4569C" w:rsidRDefault="00683140" w:rsidP="00683140">
      <w:pPr>
        <w:pStyle w:val="Captulo"/>
        <w:rPr>
          <w:rFonts w:ascii="Arial" w:hAnsi="Arial" w:cs="Arial"/>
        </w:rPr>
      </w:pPr>
      <w:r>
        <w:rPr>
          <w:rFonts w:ascii="Arial" w:hAnsi="Arial" w:cs="Arial"/>
        </w:rPr>
        <w:t>Backlog</w:t>
      </w:r>
      <w:r w:rsidR="00B370F4" w:rsidRPr="00B370F4">
        <w:rPr>
          <w:rFonts w:ascii="Arial" w:hAnsi="Arial" w:cs="Arial"/>
        </w:rPr>
        <w:t xml:space="preserve"> sprint 1:</w:t>
      </w:r>
    </w:p>
    <w:tbl>
      <w:tblPr>
        <w:tblW w:w="105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80"/>
        <w:gridCol w:w="2100"/>
        <w:gridCol w:w="1760"/>
        <w:gridCol w:w="2680"/>
        <w:gridCol w:w="1280"/>
      </w:tblGrid>
      <w:tr w:rsidR="008E1540" w:rsidRPr="008E1540" w14:paraId="3590EDD4" w14:textId="77777777" w:rsidTr="008E1540">
        <w:trPr>
          <w:trHeight w:val="348"/>
        </w:trPr>
        <w:tc>
          <w:tcPr>
            <w:tcW w:w="10500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002060"/>
            <w:vAlign w:val="center"/>
            <w:hideMark/>
          </w:tcPr>
          <w:p w14:paraId="090C3D1B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Cs w:val="28"/>
                <w:lang w:eastAsia="pt-BR"/>
              </w:rPr>
            </w:pPr>
            <w:proofErr w:type="spellStart"/>
            <w:r w:rsidRPr="008E1540">
              <w:rPr>
                <w:rFonts w:ascii="Arial" w:eastAsia="Times New Roman" w:hAnsi="Arial" w:cs="Arial"/>
                <w:b/>
                <w:bCs/>
                <w:color w:val="FFFFFF"/>
                <w:szCs w:val="28"/>
                <w:lang w:eastAsia="pt-BR"/>
              </w:rPr>
              <w:t>Product</w:t>
            </w:r>
            <w:proofErr w:type="spellEnd"/>
            <w:r w:rsidRPr="008E1540">
              <w:rPr>
                <w:rFonts w:ascii="Arial" w:eastAsia="Times New Roman" w:hAnsi="Arial" w:cs="Arial"/>
                <w:b/>
                <w:bCs/>
                <w:color w:val="FFFFFF"/>
                <w:szCs w:val="28"/>
                <w:lang w:eastAsia="pt-BR"/>
              </w:rPr>
              <w:t xml:space="preserve"> Backlog</w:t>
            </w:r>
          </w:p>
        </w:tc>
      </w:tr>
      <w:tr w:rsidR="008E1540" w:rsidRPr="008E1540" w14:paraId="6E314674" w14:textId="77777777" w:rsidTr="008E1540">
        <w:trPr>
          <w:trHeight w:val="312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14:paraId="1400C0A0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Requisito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14:paraId="7BEA6F19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Classificação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14:paraId="6BB4FC07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Prioridade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14:paraId="193592C1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proofErr w:type="spellStart"/>
            <w:r w:rsidRPr="008E1540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Responsavel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vAlign w:val="center"/>
            <w:hideMark/>
          </w:tcPr>
          <w:p w14:paraId="374BB37B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Sprint</w:t>
            </w:r>
          </w:p>
        </w:tc>
      </w:tr>
      <w:tr w:rsidR="008E1540" w:rsidRPr="008E1540" w14:paraId="74FD0149" w14:textId="77777777" w:rsidTr="008E1540">
        <w:trPr>
          <w:trHeight w:val="324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368C8FF" w14:textId="77777777" w:rsidR="008E1540" w:rsidRPr="008E1540" w:rsidRDefault="008E1540" w:rsidP="008E154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8E15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Proto-Persona</w:t>
            </w:r>
            <w:proofErr w:type="spellEnd"/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F3DE64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770A1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D98A335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  <w:t>Eduardo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BA1679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SP1</w:t>
            </w:r>
          </w:p>
        </w:tc>
      </w:tr>
      <w:tr w:rsidR="008E1540" w:rsidRPr="008E1540" w14:paraId="1BD8CB39" w14:textId="77777777" w:rsidTr="008E1540">
        <w:trPr>
          <w:trHeight w:val="360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9274BDA" w14:textId="77777777" w:rsidR="008E1540" w:rsidRPr="008E1540" w:rsidRDefault="008E1540" w:rsidP="008E154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E15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Historias</w:t>
            </w:r>
            <w:proofErr w:type="spellEnd"/>
            <w:proofErr w:type="gramEnd"/>
            <w:r w:rsidRPr="008E15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de </w:t>
            </w:r>
            <w:proofErr w:type="spellStart"/>
            <w:r w:rsidRPr="008E15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Usuario</w:t>
            </w:r>
            <w:proofErr w:type="spellEnd"/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95A743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3E9099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E3E46EE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  <w:t>Eduardo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3C9FD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SP1</w:t>
            </w:r>
          </w:p>
        </w:tc>
      </w:tr>
      <w:tr w:rsidR="008E1540" w:rsidRPr="008E1540" w14:paraId="1ECDD1FC" w14:textId="77777777" w:rsidTr="008E1540">
        <w:trPr>
          <w:trHeight w:val="360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6F91B27" w14:textId="77777777" w:rsidR="008E1540" w:rsidRPr="008E1540" w:rsidRDefault="008E1540" w:rsidP="008E154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Simulador TCO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39203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proofErr w:type="spellStart"/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Desejavel</w:t>
            </w:r>
            <w:proofErr w:type="spellEnd"/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557E0B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Baixa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7D136B3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  <w:t>Eduardo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2C4E89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SP1</w:t>
            </w:r>
          </w:p>
        </w:tc>
      </w:tr>
      <w:tr w:rsidR="008E1540" w:rsidRPr="008E1540" w14:paraId="43ACECD9" w14:textId="77777777" w:rsidTr="008E1540">
        <w:trPr>
          <w:trHeight w:val="780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8FD7FD2" w14:textId="77777777" w:rsidR="008E1540" w:rsidRPr="008E1540" w:rsidRDefault="008E1540" w:rsidP="008E154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Capturas de Dados (Python)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1D7BE0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25F905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9CF1AF3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  <w:t>Gabriel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97F7E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SP1</w:t>
            </w:r>
          </w:p>
        </w:tc>
      </w:tr>
      <w:tr w:rsidR="008E1540" w:rsidRPr="008E1540" w14:paraId="598BFE6D" w14:textId="77777777" w:rsidTr="008E1540">
        <w:trPr>
          <w:trHeight w:val="552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C072622" w14:textId="77777777" w:rsidR="008E1540" w:rsidRPr="008E1540" w:rsidRDefault="008E1540" w:rsidP="008E154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Diagrama de BD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ED65F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82C332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3870FFC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  <w:t>Gabriel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7D0093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SP1</w:t>
            </w:r>
          </w:p>
        </w:tc>
      </w:tr>
      <w:tr w:rsidR="008E1540" w:rsidRPr="008E1540" w14:paraId="66F9E510" w14:textId="77777777" w:rsidTr="008E1540">
        <w:trPr>
          <w:trHeight w:val="312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AAC76DC" w14:textId="77777777" w:rsidR="008E1540" w:rsidRPr="008E1540" w:rsidRDefault="008E1540" w:rsidP="008E154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GitHub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58B8E6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BA4DBB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Média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144FAA3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  <w:t>Gustavo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503B25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SP1</w:t>
            </w:r>
          </w:p>
        </w:tc>
      </w:tr>
      <w:tr w:rsidR="008E1540" w:rsidRPr="008E1540" w14:paraId="5AA9A8DB" w14:textId="77777777" w:rsidTr="008E1540">
        <w:trPr>
          <w:trHeight w:val="852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BD582F0" w14:textId="77777777" w:rsidR="008E1540" w:rsidRPr="008E1540" w:rsidRDefault="008E1540" w:rsidP="008E154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Requisitos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0CE8C8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4B3851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3BC5856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  <w:t>Gustavo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95BE13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SP1</w:t>
            </w:r>
          </w:p>
        </w:tc>
      </w:tr>
      <w:tr w:rsidR="008E1540" w:rsidRPr="008E1540" w14:paraId="6207520E" w14:textId="77777777" w:rsidTr="008E1540">
        <w:trPr>
          <w:trHeight w:val="624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9BFBE1D" w14:textId="77777777" w:rsidR="008E1540" w:rsidRPr="008E1540" w:rsidRDefault="008E1540" w:rsidP="008E154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  <w:t>Manual de Manuseio do Totem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ED2F3D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proofErr w:type="spellStart"/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Desejavel</w:t>
            </w:r>
            <w:proofErr w:type="spellEnd"/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39DC54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proofErr w:type="gramStart"/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Media</w:t>
            </w:r>
            <w:proofErr w:type="gramEnd"/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7C63997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  <w:t>Gustavo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9C1CBD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SP1</w:t>
            </w:r>
          </w:p>
        </w:tc>
      </w:tr>
      <w:tr w:rsidR="008E1540" w:rsidRPr="008E1540" w14:paraId="57FA1F76" w14:textId="77777777" w:rsidTr="008E1540">
        <w:trPr>
          <w:trHeight w:val="564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DE3C34B" w14:textId="77777777" w:rsidR="008E1540" w:rsidRPr="008E1540" w:rsidRDefault="008E1540" w:rsidP="008E154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Ambiente Azure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7F6C7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304A9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2E6B577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  <w:t>Patrick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C698D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SP1</w:t>
            </w:r>
          </w:p>
        </w:tc>
      </w:tr>
      <w:tr w:rsidR="008E1540" w:rsidRPr="008E1540" w14:paraId="0CF728BA" w14:textId="77777777" w:rsidTr="008E1540">
        <w:trPr>
          <w:trHeight w:val="312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195D885" w14:textId="77777777" w:rsidR="008E1540" w:rsidRPr="008E1540" w:rsidRDefault="008E1540" w:rsidP="008E154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Cliente Linux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03A4F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E9DA4B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B6830CE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  <w:t>Patrick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254C92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SP1</w:t>
            </w:r>
          </w:p>
        </w:tc>
      </w:tr>
      <w:tr w:rsidR="008E1540" w:rsidRPr="008E1540" w14:paraId="01E3A83D" w14:textId="77777777" w:rsidTr="008E1540">
        <w:trPr>
          <w:trHeight w:val="900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0E21714" w14:textId="77777777" w:rsidR="008E1540" w:rsidRPr="008E1540" w:rsidRDefault="008E1540" w:rsidP="008E154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Telas de Cadastro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9C13E2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B3B918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BD093A1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  <w:t>Time Erika / Edu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BC4D05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SP1</w:t>
            </w:r>
          </w:p>
        </w:tc>
      </w:tr>
      <w:tr w:rsidR="008E1540" w:rsidRPr="008E1540" w14:paraId="07BF784C" w14:textId="77777777" w:rsidTr="008E1540">
        <w:trPr>
          <w:trHeight w:val="624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5B9E389" w14:textId="77777777" w:rsidR="008E1540" w:rsidRPr="008E1540" w:rsidRDefault="008E1540" w:rsidP="008E154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Site </w:t>
            </w:r>
            <w:proofErr w:type="spellStart"/>
            <w:r w:rsidRPr="008E15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Estatico</w:t>
            </w:r>
            <w:proofErr w:type="spellEnd"/>
            <w:r w:rsidRPr="008E15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Institucional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5ABB2B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CB142D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FD1B4A0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  <w:t>Time Erika / Time Mari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B3365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SP1</w:t>
            </w:r>
          </w:p>
        </w:tc>
      </w:tr>
      <w:tr w:rsidR="008E1540" w:rsidRPr="008E1540" w14:paraId="7C747D02" w14:textId="77777777" w:rsidTr="008E1540">
        <w:trPr>
          <w:trHeight w:val="624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7769D7A" w14:textId="77777777" w:rsidR="008E1540" w:rsidRPr="008E1540" w:rsidRDefault="008E1540" w:rsidP="008E154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Gravação de dados em tempo real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842F0D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0E0ED7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45C3788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  <w:t>Time Mari / Gabriel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B25C3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SP1</w:t>
            </w:r>
          </w:p>
        </w:tc>
      </w:tr>
      <w:tr w:rsidR="008E1540" w:rsidRPr="008E1540" w14:paraId="4C014DDC" w14:textId="77777777" w:rsidTr="008E1540">
        <w:trPr>
          <w:trHeight w:val="624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BECA765" w14:textId="77777777" w:rsidR="008E1540" w:rsidRPr="008E1540" w:rsidRDefault="008E1540" w:rsidP="008E154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Mapeamento de totens 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DE964C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proofErr w:type="spellStart"/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Desejavel</w:t>
            </w:r>
            <w:proofErr w:type="spellEnd"/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8BBD2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proofErr w:type="gramStart"/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Media</w:t>
            </w:r>
            <w:proofErr w:type="gramEnd"/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98A5BCD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  <w:t>Time Mari / Gabriel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F0B29F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SP1</w:t>
            </w:r>
          </w:p>
        </w:tc>
      </w:tr>
      <w:tr w:rsidR="008E1540" w:rsidRPr="008E1540" w14:paraId="699A2234" w14:textId="77777777" w:rsidTr="008E1540">
        <w:trPr>
          <w:trHeight w:val="312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914D16D" w14:textId="77777777" w:rsidR="008E1540" w:rsidRPr="008E1540" w:rsidRDefault="008E1540" w:rsidP="008E154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Definição do </w:t>
            </w:r>
            <w:proofErr w:type="gramStart"/>
            <w:r w:rsidRPr="008E15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Negocio</w:t>
            </w:r>
            <w:proofErr w:type="gramEnd"/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34100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D18740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A3E6B75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  <w:t>Todos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AD2CBE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SP1</w:t>
            </w:r>
          </w:p>
        </w:tc>
      </w:tr>
      <w:tr w:rsidR="008E1540" w:rsidRPr="008E1540" w14:paraId="6479EFC5" w14:textId="77777777" w:rsidTr="008E1540">
        <w:trPr>
          <w:trHeight w:val="624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91F1309" w14:textId="77777777" w:rsidR="008E1540" w:rsidRPr="008E1540" w:rsidRDefault="008E1540" w:rsidP="008E154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Ferramenta de Gestão - </w:t>
            </w:r>
            <w:proofErr w:type="spellStart"/>
            <w:r w:rsidRPr="008E15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Planner</w:t>
            </w:r>
            <w:proofErr w:type="spellEnd"/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A1A90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9B512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Média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0B43435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  <w:t>Todos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437F5E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SP1</w:t>
            </w:r>
          </w:p>
        </w:tc>
      </w:tr>
      <w:tr w:rsidR="008E1540" w:rsidRPr="008E1540" w14:paraId="15F7D51D" w14:textId="77777777" w:rsidTr="008E1540">
        <w:trPr>
          <w:trHeight w:val="312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4F04DDE" w14:textId="77777777" w:rsidR="008E1540" w:rsidRPr="008E1540" w:rsidRDefault="008E1540" w:rsidP="008E154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Inovação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E81206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proofErr w:type="spellStart"/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Desejavel</w:t>
            </w:r>
            <w:proofErr w:type="spellEnd"/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081186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Média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3951501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  <w:t>Todos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3913D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SP1</w:t>
            </w:r>
          </w:p>
        </w:tc>
      </w:tr>
      <w:tr w:rsidR="008E1540" w:rsidRPr="008E1540" w14:paraId="5EE6D4F5" w14:textId="77777777" w:rsidTr="008E1540">
        <w:trPr>
          <w:trHeight w:val="624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FB76810" w14:textId="77777777" w:rsidR="008E1540" w:rsidRPr="008E1540" w:rsidRDefault="008E1540" w:rsidP="008E154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E15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Mini Projeto</w:t>
            </w:r>
            <w:proofErr w:type="gramEnd"/>
            <w:r w:rsidRPr="008E15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Individual (Console </w:t>
            </w:r>
            <w:proofErr w:type="spellStart"/>
            <w:r w:rsidRPr="008E15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Kotlin</w:t>
            </w:r>
            <w:proofErr w:type="spellEnd"/>
            <w:r w:rsidRPr="008E15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)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0264D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A0E72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5B90747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  <w:t>Todos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58FCCB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SP1</w:t>
            </w:r>
          </w:p>
        </w:tc>
      </w:tr>
      <w:tr w:rsidR="008E1540" w:rsidRPr="008E1540" w14:paraId="768190BB" w14:textId="77777777" w:rsidTr="008E1540">
        <w:trPr>
          <w:trHeight w:val="312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8849358" w14:textId="77777777" w:rsidR="008E1540" w:rsidRPr="008E1540" w:rsidRDefault="008E1540" w:rsidP="008E154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Pesquisa de Campo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576B9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789CA7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11E9FD7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  <w:t>Todos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6C787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SP1</w:t>
            </w:r>
          </w:p>
        </w:tc>
      </w:tr>
      <w:tr w:rsidR="008E1540" w:rsidRPr="008E1540" w14:paraId="0CA7844D" w14:textId="77777777" w:rsidTr="008E1540">
        <w:trPr>
          <w:trHeight w:val="624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39A5E87" w14:textId="77777777" w:rsidR="008E1540" w:rsidRPr="008E1540" w:rsidRDefault="008E1540" w:rsidP="008E1540">
            <w:pPr>
              <w:spacing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Tema Geral do Projeto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293FFA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Essencial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8838FB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DFEC2E2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b/>
                <w:bCs/>
                <w:color w:val="auto"/>
                <w:sz w:val="24"/>
                <w:szCs w:val="24"/>
                <w:lang w:eastAsia="pt-BR"/>
              </w:rPr>
              <w:t>Todos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73FCE" w14:textId="77777777" w:rsidR="008E1540" w:rsidRPr="008E1540" w:rsidRDefault="008E1540" w:rsidP="008E1540">
            <w:pPr>
              <w:spacing w:line="240" w:lineRule="auto"/>
              <w:jc w:val="center"/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</w:pPr>
            <w:r w:rsidRPr="008E1540">
              <w:rPr>
                <w:rFonts w:ascii="Arial" w:eastAsia="Times New Roman" w:hAnsi="Arial" w:cs="Arial"/>
                <w:color w:val="auto"/>
                <w:sz w:val="24"/>
                <w:szCs w:val="24"/>
                <w:lang w:eastAsia="pt-BR"/>
              </w:rPr>
              <w:t>SP1</w:t>
            </w:r>
          </w:p>
        </w:tc>
      </w:tr>
    </w:tbl>
    <w:p w14:paraId="2191CF5D" w14:textId="4A8BC9F3" w:rsidR="00001987" w:rsidRDefault="00001987" w:rsidP="00683140">
      <w:pPr>
        <w:pStyle w:val="Captulo"/>
        <w:rPr>
          <w:rFonts w:ascii="Arial" w:hAnsi="Arial" w:cs="Arial"/>
        </w:rPr>
      </w:pPr>
    </w:p>
    <w:p w14:paraId="1470BCCD" w14:textId="27903A63" w:rsidR="00001987" w:rsidRDefault="008E1540" w:rsidP="00001987">
      <w:pPr>
        <w:pStyle w:val="Ttulo4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PROTO-</w:t>
      </w:r>
      <w:r w:rsidR="00001987">
        <w:rPr>
          <w:rFonts w:ascii="Arial" w:hAnsi="Arial" w:cs="Arial"/>
          <w:color w:val="auto"/>
        </w:rPr>
        <w:t>Personas</w:t>
      </w:r>
    </w:p>
    <w:p w14:paraId="62BE4CC8" w14:textId="399486C6" w:rsidR="00001987" w:rsidRDefault="00001987" w:rsidP="00001987">
      <w:pPr>
        <w:rPr>
          <w:rFonts w:ascii="Arial" w:eastAsia="Times New Roman" w:hAnsi="Arial" w:cs="Arial"/>
          <w:b/>
          <w:caps/>
          <w:color w:val="auto"/>
          <w:spacing w:val="20"/>
          <w:kern w:val="28"/>
          <w:sz w:val="24"/>
        </w:rPr>
      </w:pPr>
    </w:p>
    <w:p w14:paraId="07F87403" w14:textId="7DA083ED" w:rsidR="00001987" w:rsidRPr="00EA2577" w:rsidRDefault="00001987" w:rsidP="00F32540">
      <w:pPr>
        <w:pStyle w:val="PargrafodaLista"/>
        <w:numPr>
          <w:ilvl w:val="0"/>
          <w:numId w:val="4"/>
        </w:numPr>
        <w:rPr>
          <w:rFonts w:ascii="Arial" w:hAnsi="Arial" w:cs="Arial"/>
          <w:b/>
          <w:bCs/>
          <w:color w:val="auto"/>
          <w:sz w:val="24"/>
          <w:szCs w:val="20"/>
        </w:rPr>
      </w:pPr>
      <w:r w:rsidRPr="00EA2577">
        <w:rPr>
          <w:rFonts w:ascii="Arial" w:hAnsi="Arial" w:cs="Arial"/>
          <w:b/>
          <w:bCs/>
          <w:color w:val="auto"/>
          <w:sz w:val="24"/>
          <w:szCs w:val="20"/>
        </w:rPr>
        <w:t xml:space="preserve">Perfil Gestor </w:t>
      </w:r>
      <w:r w:rsidR="002D3E2A" w:rsidRPr="00EA2577">
        <w:rPr>
          <w:rFonts w:ascii="Arial" w:hAnsi="Arial" w:cs="Arial"/>
          <w:b/>
          <w:bCs/>
          <w:color w:val="auto"/>
          <w:sz w:val="24"/>
          <w:szCs w:val="20"/>
        </w:rPr>
        <w:t>–</w:t>
      </w:r>
      <w:r w:rsidRPr="00EA2577">
        <w:rPr>
          <w:rFonts w:ascii="Arial" w:hAnsi="Arial" w:cs="Arial"/>
          <w:b/>
          <w:bCs/>
          <w:color w:val="auto"/>
          <w:sz w:val="24"/>
          <w:szCs w:val="20"/>
        </w:rPr>
        <w:t xml:space="preserve"> Gerencia</w:t>
      </w:r>
      <w:r w:rsidR="002D3E2A" w:rsidRPr="00EA2577">
        <w:rPr>
          <w:rFonts w:ascii="Arial" w:hAnsi="Arial" w:cs="Arial"/>
          <w:b/>
          <w:bCs/>
          <w:color w:val="auto"/>
          <w:sz w:val="24"/>
          <w:szCs w:val="20"/>
        </w:rPr>
        <w:t>:</w:t>
      </w:r>
    </w:p>
    <w:p w14:paraId="11F20D71" w14:textId="18DEBB00" w:rsidR="002D3E2A" w:rsidRPr="00EA2577" w:rsidRDefault="00C9054D" w:rsidP="00001987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b/>
          <w:bCs/>
          <w:color w:val="auto"/>
          <w:sz w:val="24"/>
          <w:szCs w:val="20"/>
        </w:rPr>
        <w:t xml:space="preserve">- </w:t>
      </w:r>
      <w:r w:rsidR="002D3E2A" w:rsidRPr="00EA2577">
        <w:rPr>
          <w:rFonts w:ascii="Arial" w:hAnsi="Arial" w:cs="Arial"/>
          <w:b/>
          <w:bCs/>
          <w:color w:val="auto"/>
          <w:sz w:val="24"/>
          <w:szCs w:val="20"/>
        </w:rPr>
        <w:t>Quem?</w:t>
      </w:r>
      <w:r w:rsidR="002D3E2A" w:rsidRPr="00EA2577">
        <w:rPr>
          <w:rFonts w:ascii="Arial" w:hAnsi="Arial" w:cs="Arial"/>
          <w:color w:val="auto"/>
          <w:sz w:val="24"/>
          <w:szCs w:val="20"/>
        </w:rPr>
        <w:t xml:space="preserve"> Fernando Brandão</w:t>
      </w:r>
      <w:r w:rsidR="00BF4221" w:rsidRPr="00EA2577">
        <w:rPr>
          <w:rFonts w:ascii="Arial" w:hAnsi="Arial" w:cs="Arial"/>
          <w:color w:val="auto"/>
          <w:sz w:val="24"/>
          <w:szCs w:val="20"/>
        </w:rPr>
        <w:t xml:space="preserve"> </w:t>
      </w:r>
      <w:r w:rsidR="00A5013A" w:rsidRPr="00EA2577">
        <w:rPr>
          <w:rFonts w:ascii="Arial" w:hAnsi="Arial" w:cs="Arial"/>
          <w:color w:val="auto"/>
          <w:sz w:val="24"/>
          <w:szCs w:val="20"/>
        </w:rPr>
        <w:t>–</w:t>
      </w:r>
      <w:r w:rsidR="00BF4221" w:rsidRPr="00EA2577">
        <w:rPr>
          <w:rFonts w:ascii="Arial" w:hAnsi="Arial" w:cs="Arial"/>
          <w:color w:val="auto"/>
          <w:sz w:val="24"/>
          <w:szCs w:val="20"/>
        </w:rPr>
        <w:t xml:space="preserve"> </w:t>
      </w:r>
      <w:r w:rsidR="00A5013A" w:rsidRPr="00EA2577">
        <w:rPr>
          <w:rFonts w:ascii="Arial" w:hAnsi="Arial" w:cs="Arial"/>
          <w:color w:val="auto"/>
          <w:sz w:val="24"/>
          <w:szCs w:val="20"/>
        </w:rPr>
        <w:t>“Sou um gerente de TI e quero monitorar o hardware dos totens para melhor performance”</w:t>
      </w:r>
    </w:p>
    <w:p w14:paraId="437D68EB" w14:textId="120751A4" w:rsidR="002D3E2A" w:rsidRPr="00EA2577" w:rsidRDefault="00C9054D" w:rsidP="00001987">
      <w:pPr>
        <w:rPr>
          <w:rFonts w:ascii="Arial" w:hAnsi="Arial" w:cs="Arial"/>
          <w:b/>
          <w:bCs/>
          <w:color w:val="auto"/>
          <w:sz w:val="24"/>
          <w:szCs w:val="20"/>
        </w:rPr>
      </w:pPr>
      <w:r w:rsidRPr="00EA2577">
        <w:rPr>
          <w:rFonts w:ascii="Arial" w:hAnsi="Arial" w:cs="Arial"/>
          <w:b/>
          <w:bCs/>
          <w:color w:val="auto"/>
          <w:sz w:val="24"/>
          <w:szCs w:val="20"/>
        </w:rPr>
        <w:t xml:space="preserve">- </w:t>
      </w:r>
      <w:r w:rsidR="002D3E2A" w:rsidRPr="00EA2577">
        <w:rPr>
          <w:rFonts w:ascii="Arial" w:hAnsi="Arial" w:cs="Arial"/>
          <w:b/>
          <w:bCs/>
          <w:color w:val="auto"/>
          <w:sz w:val="24"/>
          <w:szCs w:val="20"/>
        </w:rPr>
        <w:t>Palavras/frases que definem a persona:</w:t>
      </w:r>
    </w:p>
    <w:p w14:paraId="472D95C2" w14:textId="7BCC584E" w:rsidR="00F32540" w:rsidRPr="00EA2577" w:rsidRDefault="00F32540" w:rsidP="00001987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t>Exigente;</w:t>
      </w:r>
    </w:p>
    <w:p w14:paraId="6964B56C" w14:textId="5CB5A7E3" w:rsidR="0083008F" w:rsidRPr="00EA2577" w:rsidRDefault="0083008F" w:rsidP="00001987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t>Amplo conhecimento em tecnologia;</w:t>
      </w:r>
    </w:p>
    <w:p w14:paraId="3FF6A208" w14:textId="31C644E4" w:rsidR="0083008F" w:rsidRPr="00EA2577" w:rsidRDefault="0083008F" w:rsidP="00001987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t>Participativo;</w:t>
      </w:r>
    </w:p>
    <w:p w14:paraId="0CE6F3F8" w14:textId="3B566476" w:rsidR="0083008F" w:rsidRPr="00EA2577" w:rsidRDefault="0083008F" w:rsidP="00001987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t>Pratico;</w:t>
      </w:r>
    </w:p>
    <w:p w14:paraId="7C58DB6E" w14:textId="6F40135C" w:rsidR="0083008F" w:rsidRPr="00EA2577" w:rsidRDefault="0083008F" w:rsidP="00001987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t>Organizado;</w:t>
      </w:r>
    </w:p>
    <w:p w14:paraId="48975B58" w14:textId="409BD37E" w:rsidR="0083008F" w:rsidRPr="00EA2577" w:rsidRDefault="0083008F" w:rsidP="00001987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t>Pontual;</w:t>
      </w:r>
    </w:p>
    <w:p w14:paraId="350D52E1" w14:textId="6140F8F5" w:rsidR="002E134F" w:rsidRPr="00EA2577" w:rsidRDefault="002E134F" w:rsidP="00001987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t>Responsável;</w:t>
      </w:r>
    </w:p>
    <w:p w14:paraId="5CCA057F" w14:textId="552B7F65" w:rsidR="0083008F" w:rsidRPr="00EA2577" w:rsidRDefault="0083008F" w:rsidP="00001987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t>Proativo.</w:t>
      </w:r>
    </w:p>
    <w:p w14:paraId="0167FFB5" w14:textId="60956E62" w:rsidR="002D3E2A" w:rsidRPr="00EA2577" w:rsidRDefault="00C9054D" w:rsidP="00001987">
      <w:pPr>
        <w:rPr>
          <w:rFonts w:ascii="Arial" w:hAnsi="Arial" w:cs="Arial"/>
          <w:b/>
          <w:bCs/>
          <w:color w:val="auto"/>
          <w:sz w:val="24"/>
          <w:szCs w:val="20"/>
        </w:rPr>
      </w:pPr>
      <w:r w:rsidRPr="00EA2577">
        <w:rPr>
          <w:rFonts w:ascii="Arial" w:hAnsi="Arial" w:cs="Arial"/>
          <w:b/>
          <w:bCs/>
          <w:color w:val="auto"/>
          <w:sz w:val="24"/>
          <w:szCs w:val="20"/>
        </w:rPr>
        <w:t xml:space="preserve">- </w:t>
      </w:r>
      <w:r w:rsidR="002D3E2A" w:rsidRPr="00EA2577">
        <w:rPr>
          <w:rFonts w:ascii="Arial" w:hAnsi="Arial" w:cs="Arial"/>
          <w:b/>
          <w:bCs/>
          <w:color w:val="auto"/>
          <w:sz w:val="24"/>
          <w:szCs w:val="20"/>
        </w:rPr>
        <w:t>Dores e Necessidades:</w:t>
      </w:r>
    </w:p>
    <w:p w14:paraId="19978B4A" w14:textId="2B0D1CB1" w:rsidR="00C9054D" w:rsidRPr="00EA2577" w:rsidRDefault="00C9054D" w:rsidP="00001987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t>Visualização do funcionamento do hardware distribuído;</w:t>
      </w:r>
    </w:p>
    <w:p w14:paraId="31128DDD" w14:textId="4B67EEF5" w:rsidR="00C21B30" w:rsidRPr="00EA2577" w:rsidRDefault="00C21B30" w:rsidP="00001987">
      <w:pPr>
        <w:rPr>
          <w:rFonts w:ascii="Arial" w:hAnsi="Arial" w:cs="Arial"/>
          <w:color w:val="auto"/>
          <w:sz w:val="24"/>
          <w:szCs w:val="20"/>
        </w:rPr>
      </w:pPr>
      <w:proofErr w:type="spellStart"/>
      <w:r w:rsidRPr="00EA2577">
        <w:rPr>
          <w:rFonts w:ascii="Arial" w:hAnsi="Arial" w:cs="Arial"/>
          <w:color w:val="auto"/>
          <w:sz w:val="24"/>
          <w:szCs w:val="20"/>
        </w:rPr>
        <w:t>Prejuizo</w:t>
      </w:r>
      <w:proofErr w:type="spellEnd"/>
      <w:r w:rsidRPr="00EA2577">
        <w:rPr>
          <w:rFonts w:ascii="Arial" w:hAnsi="Arial" w:cs="Arial"/>
          <w:color w:val="auto"/>
          <w:sz w:val="24"/>
          <w:szCs w:val="20"/>
        </w:rPr>
        <w:t xml:space="preserve"> financeiro;</w:t>
      </w:r>
    </w:p>
    <w:p w14:paraId="6D47118E" w14:textId="1B33744E" w:rsidR="00C21B30" w:rsidRPr="00EA2577" w:rsidRDefault="00C21B30" w:rsidP="00001987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t>Cobrança e reclamação;</w:t>
      </w:r>
    </w:p>
    <w:p w14:paraId="2001A364" w14:textId="6864A702" w:rsidR="00C21B30" w:rsidRPr="00EA2577" w:rsidRDefault="00C21B30" w:rsidP="00001987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t>Tempo;</w:t>
      </w:r>
    </w:p>
    <w:p w14:paraId="58E94133" w14:textId="05FD697E" w:rsidR="00522D1A" w:rsidRPr="00EA2577" w:rsidRDefault="00C21B30" w:rsidP="00001987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t>Falta de informação e visualização</w:t>
      </w:r>
      <w:r w:rsidR="00522D1A" w:rsidRPr="00EA2577">
        <w:rPr>
          <w:rFonts w:ascii="Arial" w:hAnsi="Arial" w:cs="Arial"/>
          <w:color w:val="auto"/>
          <w:sz w:val="24"/>
          <w:szCs w:val="20"/>
        </w:rPr>
        <w:t>;</w:t>
      </w:r>
    </w:p>
    <w:p w14:paraId="65C4B5AD" w14:textId="2C05BF79" w:rsidR="00522D1A" w:rsidRPr="00EA2577" w:rsidRDefault="00522D1A" w:rsidP="00001987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t>Garantia dos processos.</w:t>
      </w:r>
    </w:p>
    <w:p w14:paraId="034AB14C" w14:textId="77777777" w:rsidR="00522D1A" w:rsidRPr="00EA2577" w:rsidRDefault="00522D1A" w:rsidP="00001987">
      <w:pPr>
        <w:rPr>
          <w:rFonts w:ascii="Arial" w:hAnsi="Arial" w:cs="Arial"/>
          <w:color w:val="auto"/>
          <w:sz w:val="24"/>
          <w:szCs w:val="20"/>
        </w:rPr>
      </w:pPr>
    </w:p>
    <w:p w14:paraId="0F1DC1DA" w14:textId="23E6C36F" w:rsidR="00001987" w:rsidRPr="00EA2577" w:rsidRDefault="00001987" w:rsidP="00F32540">
      <w:pPr>
        <w:pStyle w:val="PargrafodaLista"/>
        <w:numPr>
          <w:ilvl w:val="0"/>
          <w:numId w:val="4"/>
        </w:numPr>
        <w:rPr>
          <w:rFonts w:ascii="Arial" w:hAnsi="Arial" w:cs="Arial"/>
          <w:b/>
          <w:bCs/>
          <w:color w:val="auto"/>
          <w:sz w:val="24"/>
          <w:szCs w:val="20"/>
        </w:rPr>
      </w:pPr>
      <w:r w:rsidRPr="00EA2577">
        <w:rPr>
          <w:rFonts w:ascii="Arial" w:hAnsi="Arial" w:cs="Arial"/>
          <w:b/>
          <w:bCs/>
          <w:color w:val="auto"/>
          <w:sz w:val="24"/>
          <w:szCs w:val="20"/>
        </w:rPr>
        <w:t xml:space="preserve">Perfil Operacional </w:t>
      </w:r>
      <w:r w:rsidR="00B5635A" w:rsidRPr="00EA2577">
        <w:rPr>
          <w:rFonts w:ascii="Arial" w:hAnsi="Arial" w:cs="Arial"/>
          <w:b/>
          <w:bCs/>
          <w:color w:val="auto"/>
          <w:sz w:val="24"/>
          <w:szCs w:val="20"/>
        </w:rPr>
        <w:t>–</w:t>
      </w:r>
      <w:r w:rsidRPr="00EA2577">
        <w:rPr>
          <w:rFonts w:ascii="Arial" w:hAnsi="Arial" w:cs="Arial"/>
          <w:b/>
          <w:bCs/>
          <w:color w:val="auto"/>
          <w:sz w:val="24"/>
          <w:szCs w:val="20"/>
        </w:rPr>
        <w:t xml:space="preserve"> </w:t>
      </w:r>
      <w:r w:rsidR="00B5635A" w:rsidRPr="00EA2577">
        <w:rPr>
          <w:rFonts w:ascii="Arial" w:hAnsi="Arial" w:cs="Arial"/>
          <w:b/>
          <w:bCs/>
          <w:color w:val="auto"/>
          <w:sz w:val="24"/>
          <w:szCs w:val="20"/>
        </w:rPr>
        <w:t>Analista de TI</w:t>
      </w:r>
      <w:r w:rsidR="002D3E2A" w:rsidRPr="00EA2577">
        <w:rPr>
          <w:rFonts w:ascii="Arial" w:hAnsi="Arial" w:cs="Arial"/>
          <w:b/>
          <w:bCs/>
          <w:color w:val="auto"/>
          <w:sz w:val="24"/>
          <w:szCs w:val="20"/>
        </w:rPr>
        <w:t>:</w:t>
      </w:r>
    </w:p>
    <w:p w14:paraId="1CE2EAF9" w14:textId="324671E9" w:rsidR="002D3E2A" w:rsidRPr="00EA2577" w:rsidRDefault="002E134F" w:rsidP="002D3E2A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t xml:space="preserve">- </w:t>
      </w:r>
      <w:r w:rsidR="002D3E2A" w:rsidRPr="00EA2577">
        <w:rPr>
          <w:rFonts w:ascii="Arial" w:hAnsi="Arial" w:cs="Arial"/>
          <w:b/>
          <w:bCs/>
          <w:color w:val="auto"/>
          <w:sz w:val="24"/>
          <w:szCs w:val="20"/>
        </w:rPr>
        <w:t>Quem</w:t>
      </w:r>
      <w:r w:rsidR="002D3E2A" w:rsidRPr="00EA2577">
        <w:rPr>
          <w:rFonts w:ascii="Arial" w:hAnsi="Arial" w:cs="Arial"/>
          <w:color w:val="auto"/>
          <w:sz w:val="24"/>
          <w:szCs w:val="20"/>
        </w:rPr>
        <w:t>?</w:t>
      </w:r>
      <w:r w:rsidR="00A5013A" w:rsidRPr="00EA2577">
        <w:rPr>
          <w:rFonts w:ascii="Arial" w:hAnsi="Arial" w:cs="Arial"/>
          <w:color w:val="auto"/>
          <w:sz w:val="24"/>
          <w:szCs w:val="20"/>
        </w:rPr>
        <w:t xml:space="preserve"> Monitora – “Sou um </w:t>
      </w:r>
      <w:r w:rsidR="00B5635A" w:rsidRPr="00EA2577">
        <w:rPr>
          <w:rFonts w:ascii="Arial" w:hAnsi="Arial" w:cs="Arial"/>
          <w:color w:val="auto"/>
          <w:sz w:val="24"/>
          <w:szCs w:val="20"/>
        </w:rPr>
        <w:t>analista</w:t>
      </w:r>
      <w:r w:rsidR="00A5013A" w:rsidRPr="00EA2577">
        <w:rPr>
          <w:rFonts w:ascii="Arial" w:hAnsi="Arial" w:cs="Arial"/>
          <w:color w:val="auto"/>
          <w:sz w:val="24"/>
          <w:szCs w:val="20"/>
        </w:rPr>
        <w:t xml:space="preserve"> e </w:t>
      </w:r>
      <w:r w:rsidR="00B5635A" w:rsidRPr="00EA2577">
        <w:rPr>
          <w:rFonts w:ascii="Arial" w:hAnsi="Arial" w:cs="Arial"/>
          <w:color w:val="auto"/>
          <w:sz w:val="24"/>
          <w:szCs w:val="20"/>
        </w:rPr>
        <w:t>gostaria de ter acesso a informações do sistema para monitorar o desempenho dos componentes de forma centralizada</w:t>
      </w:r>
      <w:r w:rsidRPr="00EA2577">
        <w:rPr>
          <w:rFonts w:ascii="Arial" w:hAnsi="Arial" w:cs="Arial"/>
          <w:color w:val="auto"/>
          <w:sz w:val="24"/>
          <w:szCs w:val="20"/>
        </w:rPr>
        <w:t>,</w:t>
      </w:r>
      <w:r w:rsidR="00B5635A" w:rsidRPr="00EA2577">
        <w:rPr>
          <w:rFonts w:ascii="Arial" w:hAnsi="Arial" w:cs="Arial"/>
          <w:color w:val="auto"/>
          <w:sz w:val="24"/>
          <w:szCs w:val="20"/>
        </w:rPr>
        <w:t xml:space="preserve"> dessa forma, </w:t>
      </w:r>
      <w:r w:rsidRPr="00EA2577">
        <w:rPr>
          <w:rFonts w:ascii="Arial" w:hAnsi="Arial" w:cs="Arial"/>
          <w:color w:val="auto"/>
          <w:sz w:val="24"/>
          <w:szCs w:val="20"/>
        </w:rPr>
        <w:t xml:space="preserve">conseguindo </w:t>
      </w:r>
      <w:r w:rsidR="00B5635A" w:rsidRPr="00EA2577">
        <w:rPr>
          <w:rFonts w:ascii="Arial" w:hAnsi="Arial" w:cs="Arial"/>
          <w:color w:val="auto"/>
          <w:sz w:val="24"/>
          <w:szCs w:val="20"/>
        </w:rPr>
        <w:t>garanti</w:t>
      </w:r>
      <w:r w:rsidRPr="00EA2577">
        <w:rPr>
          <w:rFonts w:ascii="Arial" w:hAnsi="Arial" w:cs="Arial"/>
          <w:color w:val="auto"/>
          <w:sz w:val="24"/>
          <w:szCs w:val="20"/>
        </w:rPr>
        <w:t xml:space="preserve">r </w:t>
      </w:r>
      <w:r w:rsidR="00B5635A" w:rsidRPr="00EA2577">
        <w:rPr>
          <w:rFonts w:ascii="Arial" w:hAnsi="Arial" w:cs="Arial"/>
          <w:color w:val="auto"/>
          <w:sz w:val="24"/>
          <w:szCs w:val="20"/>
        </w:rPr>
        <w:t>o bom funcionamento</w:t>
      </w:r>
      <w:r w:rsidR="00A5013A" w:rsidRPr="00EA2577">
        <w:rPr>
          <w:rFonts w:ascii="Arial" w:hAnsi="Arial" w:cs="Arial"/>
          <w:color w:val="auto"/>
          <w:sz w:val="24"/>
          <w:szCs w:val="20"/>
        </w:rPr>
        <w:t>”</w:t>
      </w:r>
    </w:p>
    <w:p w14:paraId="485D2387" w14:textId="5A284C6B" w:rsidR="002D3E2A" w:rsidRPr="00EA2577" w:rsidRDefault="002E134F" w:rsidP="002D3E2A">
      <w:pPr>
        <w:rPr>
          <w:rFonts w:ascii="Arial" w:hAnsi="Arial" w:cs="Arial"/>
          <w:b/>
          <w:bCs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t xml:space="preserve">- </w:t>
      </w:r>
      <w:r w:rsidR="002D3E2A" w:rsidRPr="00EA2577">
        <w:rPr>
          <w:rFonts w:ascii="Arial" w:hAnsi="Arial" w:cs="Arial"/>
          <w:b/>
          <w:bCs/>
          <w:color w:val="auto"/>
          <w:sz w:val="24"/>
          <w:szCs w:val="20"/>
        </w:rPr>
        <w:t>Palavras/frases que definem a persona:</w:t>
      </w:r>
    </w:p>
    <w:p w14:paraId="7D05FF3F" w14:textId="5B7FDB95" w:rsidR="002E134F" w:rsidRPr="00EA2577" w:rsidRDefault="002E134F" w:rsidP="002D3E2A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t>Observador;</w:t>
      </w:r>
    </w:p>
    <w:p w14:paraId="5317CC7B" w14:textId="153106C0" w:rsidR="002E134F" w:rsidRPr="00EA2577" w:rsidRDefault="002E134F" w:rsidP="002D3E2A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t xml:space="preserve">Conhecimento em </w:t>
      </w:r>
      <w:proofErr w:type="gramStart"/>
      <w:r w:rsidRPr="00EA2577">
        <w:rPr>
          <w:rFonts w:ascii="Arial" w:hAnsi="Arial" w:cs="Arial"/>
          <w:color w:val="auto"/>
          <w:sz w:val="24"/>
          <w:szCs w:val="20"/>
        </w:rPr>
        <w:t>analise</w:t>
      </w:r>
      <w:proofErr w:type="gramEnd"/>
      <w:r w:rsidRPr="00EA2577">
        <w:rPr>
          <w:rFonts w:ascii="Arial" w:hAnsi="Arial" w:cs="Arial"/>
          <w:color w:val="auto"/>
          <w:sz w:val="24"/>
          <w:szCs w:val="20"/>
        </w:rPr>
        <w:t>;</w:t>
      </w:r>
    </w:p>
    <w:p w14:paraId="74FA87F0" w14:textId="005517D4" w:rsidR="002E134F" w:rsidRPr="00EA2577" w:rsidRDefault="002E134F" w:rsidP="002D3E2A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t>Pratico;</w:t>
      </w:r>
    </w:p>
    <w:p w14:paraId="3D742D5F" w14:textId="2567E240" w:rsidR="002E134F" w:rsidRPr="00EA2577" w:rsidRDefault="002E134F" w:rsidP="002D3E2A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t>Conhecimento de infraestrutura de tecnologia;</w:t>
      </w:r>
    </w:p>
    <w:p w14:paraId="01256692" w14:textId="14DCA7E7" w:rsidR="002E134F" w:rsidRPr="00EA2577" w:rsidRDefault="002E134F" w:rsidP="002D3E2A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t>Visão sistêmica;</w:t>
      </w:r>
    </w:p>
    <w:p w14:paraId="70220C93" w14:textId="7D21BD8C" w:rsidR="002E134F" w:rsidRPr="00EA2577" w:rsidRDefault="002E134F" w:rsidP="002D3E2A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t>Atencioso;</w:t>
      </w:r>
    </w:p>
    <w:p w14:paraId="1271B1B4" w14:textId="1C920389" w:rsidR="002E134F" w:rsidRPr="00EA2577" w:rsidRDefault="002E134F" w:rsidP="002D3E2A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t>Responsável;</w:t>
      </w:r>
    </w:p>
    <w:p w14:paraId="4E6D1E2A" w14:textId="33640FBC" w:rsidR="002E134F" w:rsidRPr="00EA2577" w:rsidRDefault="002E134F" w:rsidP="002D3E2A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t>Preocupado;</w:t>
      </w:r>
    </w:p>
    <w:p w14:paraId="20BC795D" w14:textId="1EDEB321" w:rsidR="002E134F" w:rsidRPr="00EA2577" w:rsidRDefault="002E134F" w:rsidP="002D3E2A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t>Proativo.</w:t>
      </w:r>
    </w:p>
    <w:p w14:paraId="3828E06A" w14:textId="7EDA5C4A" w:rsidR="002D3E2A" w:rsidRPr="00EA2577" w:rsidRDefault="002E134F" w:rsidP="002D3E2A">
      <w:pPr>
        <w:rPr>
          <w:rFonts w:ascii="Arial" w:hAnsi="Arial" w:cs="Arial"/>
          <w:b/>
          <w:bCs/>
          <w:color w:val="auto"/>
          <w:sz w:val="24"/>
          <w:szCs w:val="20"/>
        </w:rPr>
      </w:pPr>
      <w:r w:rsidRPr="00EA2577">
        <w:rPr>
          <w:rFonts w:ascii="Arial" w:hAnsi="Arial" w:cs="Arial"/>
          <w:b/>
          <w:bCs/>
          <w:color w:val="auto"/>
          <w:sz w:val="24"/>
          <w:szCs w:val="20"/>
        </w:rPr>
        <w:t xml:space="preserve">- </w:t>
      </w:r>
      <w:r w:rsidR="002D3E2A" w:rsidRPr="00EA2577">
        <w:rPr>
          <w:rFonts w:ascii="Arial" w:hAnsi="Arial" w:cs="Arial"/>
          <w:b/>
          <w:bCs/>
          <w:color w:val="auto"/>
          <w:sz w:val="24"/>
          <w:szCs w:val="20"/>
        </w:rPr>
        <w:t>Dores e Necessidades:</w:t>
      </w:r>
    </w:p>
    <w:p w14:paraId="0A3B3813" w14:textId="0F8EEB00" w:rsidR="002D3E2A" w:rsidRPr="00EA2577" w:rsidRDefault="002E134F" w:rsidP="00001987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lastRenderedPageBreak/>
        <w:t xml:space="preserve">Garantir o pleno funcionamento de </w:t>
      </w:r>
      <w:proofErr w:type="gramStart"/>
      <w:r w:rsidRPr="00EA2577">
        <w:rPr>
          <w:rFonts w:ascii="Arial" w:hAnsi="Arial" w:cs="Arial"/>
          <w:color w:val="auto"/>
          <w:sz w:val="24"/>
          <w:szCs w:val="20"/>
        </w:rPr>
        <w:t>maquinas</w:t>
      </w:r>
      <w:proofErr w:type="gramEnd"/>
      <w:r w:rsidRPr="00EA2577">
        <w:rPr>
          <w:rFonts w:ascii="Arial" w:hAnsi="Arial" w:cs="Arial"/>
          <w:color w:val="auto"/>
          <w:sz w:val="24"/>
          <w:szCs w:val="20"/>
        </w:rPr>
        <w:t>;</w:t>
      </w:r>
    </w:p>
    <w:p w14:paraId="3330ACE3" w14:textId="6B0B2D1F" w:rsidR="002E134F" w:rsidRPr="00EA2577" w:rsidRDefault="002E134F" w:rsidP="00001987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t xml:space="preserve">Falta de informação para manuseio das </w:t>
      </w:r>
      <w:proofErr w:type="gramStart"/>
      <w:r w:rsidRPr="00EA2577">
        <w:rPr>
          <w:rFonts w:ascii="Arial" w:hAnsi="Arial" w:cs="Arial"/>
          <w:color w:val="auto"/>
          <w:sz w:val="24"/>
          <w:szCs w:val="20"/>
        </w:rPr>
        <w:t>maquinas</w:t>
      </w:r>
      <w:proofErr w:type="gramEnd"/>
      <w:r w:rsidRPr="00EA2577">
        <w:rPr>
          <w:rFonts w:ascii="Arial" w:hAnsi="Arial" w:cs="Arial"/>
          <w:color w:val="auto"/>
          <w:sz w:val="24"/>
          <w:szCs w:val="20"/>
        </w:rPr>
        <w:t>;</w:t>
      </w:r>
    </w:p>
    <w:p w14:paraId="26CEEF41" w14:textId="1647F0BB" w:rsidR="002E134F" w:rsidRPr="00EA2577" w:rsidRDefault="002E134F" w:rsidP="00001987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t>Retorno de eventos de processos bem definidos</w:t>
      </w:r>
      <w:r w:rsidR="00522D1A" w:rsidRPr="00EA2577">
        <w:rPr>
          <w:rFonts w:ascii="Arial" w:hAnsi="Arial" w:cs="Arial"/>
          <w:color w:val="auto"/>
          <w:sz w:val="24"/>
          <w:szCs w:val="20"/>
        </w:rPr>
        <w:t>;</w:t>
      </w:r>
    </w:p>
    <w:p w14:paraId="60EAEEBA" w14:textId="44943659" w:rsidR="00522D1A" w:rsidRPr="00EA2577" w:rsidRDefault="00522D1A" w:rsidP="00001987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t>Informação para composição de manutenção;</w:t>
      </w:r>
    </w:p>
    <w:p w14:paraId="04F5D0CC" w14:textId="0538E5C7" w:rsidR="00522D1A" w:rsidRPr="00EA2577" w:rsidRDefault="00522D1A" w:rsidP="00001987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t>Cobrança;</w:t>
      </w:r>
    </w:p>
    <w:p w14:paraId="72D3B2F2" w14:textId="575A9A24" w:rsidR="00522D1A" w:rsidRPr="00EA2577" w:rsidRDefault="00522D1A" w:rsidP="00001987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t>Praticidade;</w:t>
      </w:r>
    </w:p>
    <w:p w14:paraId="49D8338A" w14:textId="59F17726" w:rsidR="00522D1A" w:rsidRPr="00EA2577" w:rsidRDefault="00522D1A" w:rsidP="00001987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t>Funcionamento dos processos;</w:t>
      </w:r>
    </w:p>
    <w:p w14:paraId="1F74D854" w14:textId="52C615FD" w:rsidR="00522D1A" w:rsidRPr="00EA2577" w:rsidRDefault="00522D1A" w:rsidP="00001987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t>Problema no funcionamento do Totem em dias de jogos;</w:t>
      </w:r>
    </w:p>
    <w:p w14:paraId="14467623" w14:textId="0C8B4305" w:rsidR="00522D1A" w:rsidRDefault="00522D1A" w:rsidP="00001987">
      <w:pPr>
        <w:rPr>
          <w:rFonts w:ascii="Arial" w:hAnsi="Arial" w:cs="Arial"/>
          <w:color w:val="auto"/>
          <w:sz w:val="24"/>
          <w:szCs w:val="20"/>
        </w:rPr>
      </w:pPr>
      <w:r w:rsidRPr="00EA2577">
        <w:rPr>
          <w:rFonts w:ascii="Arial" w:hAnsi="Arial" w:cs="Arial"/>
          <w:color w:val="auto"/>
          <w:sz w:val="24"/>
          <w:szCs w:val="20"/>
        </w:rPr>
        <w:t xml:space="preserve">Boas </w:t>
      </w:r>
      <w:proofErr w:type="gramStart"/>
      <w:r w:rsidRPr="00EA2577">
        <w:rPr>
          <w:rFonts w:ascii="Arial" w:hAnsi="Arial" w:cs="Arial"/>
          <w:color w:val="auto"/>
          <w:sz w:val="24"/>
          <w:szCs w:val="20"/>
        </w:rPr>
        <w:t>praticas</w:t>
      </w:r>
      <w:proofErr w:type="gramEnd"/>
      <w:r w:rsidRPr="00EA2577">
        <w:rPr>
          <w:rFonts w:ascii="Arial" w:hAnsi="Arial" w:cs="Arial"/>
          <w:color w:val="auto"/>
          <w:sz w:val="24"/>
          <w:szCs w:val="20"/>
        </w:rPr>
        <w:t xml:space="preserve"> de funcionamento de hardware.</w:t>
      </w:r>
    </w:p>
    <w:p w14:paraId="33D0295A" w14:textId="77777777" w:rsidR="00386DE2" w:rsidRPr="00386DE2" w:rsidRDefault="00386DE2" w:rsidP="00386DE2">
      <w:pPr>
        <w:rPr>
          <w:rFonts w:ascii="Arial" w:hAnsi="Arial" w:cs="Arial"/>
          <w:color w:val="auto"/>
          <w:sz w:val="24"/>
          <w:szCs w:val="20"/>
        </w:rPr>
      </w:pPr>
    </w:p>
    <w:p w14:paraId="0F079CE5" w14:textId="77777777" w:rsidR="00355DC0" w:rsidRPr="00355DC0" w:rsidRDefault="00355DC0" w:rsidP="00355DC0"/>
    <w:sectPr w:rsidR="00355DC0" w:rsidRPr="00355DC0" w:rsidSect="0029136D">
      <w:headerReference w:type="default" r:id="rId8"/>
      <w:footerReference w:type="default" r:id="rId9"/>
      <w:footerReference w:type="first" r:id="rId10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FCD533" w14:textId="77777777" w:rsidR="009C06A8" w:rsidRDefault="009C06A8" w:rsidP="004B7E44">
      <w:r>
        <w:separator/>
      </w:r>
    </w:p>
  </w:endnote>
  <w:endnote w:type="continuationSeparator" w:id="0">
    <w:p w14:paraId="75ABCED4" w14:textId="77777777" w:rsidR="009C06A8" w:rsidRDefault="009C06A8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657297CB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0C3B993E" w14:textId="50B92F86" w:rsidR="004B7E44" w:rsidRDefault="003E3E26" w:rsidP="004B7E44">
          <w:pPr>
            <w:pStyle w:val="Rodap"/>
          </w:pPr>
          <w:r w:rsidRPr="003E3E26">
            <w:rPr>
              <w:lang w:bidi="pt-BR"/>
            </w:rPr>
            <w:t>www.sptech.school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EB70E0" w14:textId="77777777" w:rsidR="005A718F" w:rsidRDefault="005A718F" w:rsidP="004B7E44">
        <w:pPr>
          <w:pStyle w:val="Rodap"/>
        </w:pPr>
        <w:r>
          <w:rPr>
            <w:lang w:bidi="pt-BR"/>
          </w:rPr>
          <w:fldChar w:fldCharType="begin"/>
        </w:r>
        <w:r>
          <w:rPr>
            <w:lang w:bidi="pt-BR"/>
          </w:rPr>
          <w:instrText xml:space="preserve"> PAGE   \* MERGEFORMAT </w:instrText>
        </w:r>
        <w:r>
          <w:rPr>
            <w:lang w:bidi="pt-BR"/>
          </w:rPr>
          <w:fldChar w:fldCharType="separate"/>
        </w:r>
        <w:r w:rsidR="009120E9">
          <w:rPr>
            <w:noProof/>
            <w:lang w:bidi="pt-BR"/>
          </w:rPr>
          <w:t>1</w:t>
        </w:r>
        <w:r>
          <w:rPr>
            <w:noProof/>
            <w:lang w:bidi="pt-B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744CFC" w14:textId="77777777" w:rsidR="009C06A8" w:rsidRDefault="009C06A8" w:rsidP="004B7E44">
      <w:r>
        <w:separator/>
      </w:r>
    </w:p>
  </w:footnote>
  <w:footnote w:type="continuationSeparator" w:id="0">
    <w:p w14:paraId="255D3881" w14:textId="77777777" w:rsidR="009C06A8" w:rsidRDefault="009C06A8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1FB6981B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19FD2664" w14:textId="77777777" w:rsidR="004B7E44" w:rsidRDefault="004B7E44" w:rsidP="004B7E44">
          <w:pPr>
            <w:pStyle w:val="Cabealho"/>
          </w:pPr>
          <w:r>
            <w:rPr>
              <w:noProof/>
              <w:lang w:bidi="pt-BR"/>
            </w:rPr>
            <mc:AlternateContent>
              <mc:Choice Requires="wps">
                <w:drawing>
                  <wp:inline distT="0" distB="0" distL="0" distR="0" wp14:anchorId="5E392FE8" wp14:editId="52EFBD55">
                    <wp:extent cx="1352282" cy="592428"/>
                    <wp:effectExtent l="0" t="0" r="635" b="0"/>
                    <wp:docPr id="11" name="Retâ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F06E56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pt-BR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pt-BR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pt-BR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pt-BR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pt-BR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5E392FE8" id="Retângulo 11" o:spid="_x0000_s1030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40F06E56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pt-BR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pt-BR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pt-BR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pt-BR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pt-BR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67E9F"/>
    <w:multiLevelType w:val="hybridMultilevel"/>
    <w:tmpl w:val="FDECCC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4C3F1D"/>
    <w:multiLevelType w:val="hybridMultilevel"/>
    <w:tmpl w:val="5B1CA2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E93D69"/>
    <w:multiLevelType w:val="hybridMultilevel"/>
    <w:tmpl w:val="BABEBD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3F7995"/>
    <w:multiLevelType w:val="hybridMultilevel"/>
    <w:tmpl w:val="57A0F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902971">
    <w:abstractNumId w:val="2"/>
  </w:num>
  <w:num w:numId="2" w16cid:durableId="1114983816">
    <w:abstractNumId w:val="0"/>
  </w:num>
  <w:num w:numId="3" w16cid:durableId="800197991">
    <w:abstractNumId w:val="1"/>
  </w:num>
  <w:num w:numId="4" w16cid:durableId="7399800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E26"/>
    <w:rsid w:val="00001987"/>
    <w:rsid w:val="0000654C"/>
    <w:rsid w:val="00016352"/>
    <w:rsid w:val="00097DAF"/>
    <w:rsid w:val="000C131E"/>
    <w:rsid w:val="00105AAB"/>
    <w:rsid w:val="00113410"/>
    <w:rsid w:val="00126D07"/>
    <w:rsid w:val="00245BDB"/>
    <w:rsid w:val="00290AFB"/>
    <w:rsid w:val="0029136D"/>
    <w:rsid w:val="00293B83"/>
    <w:rsid w:val="002C7522"/>
    <w:rsid w:val="002D3E2A"/>
    <w:rsid w:val="002E134F"/>
    <w:rsid w:val="00355DC0"/>
    <w:rsid w:val="00386DE2"/>
    <w:rsid w:val="0039177C"/>
    <w:rsid w:val="003E3E26"/>
    <w:rsid w:val="00400510"/>
    <w:rsid w:val="004622DA"/>
    <w:rsid w:val="004B7E44"/>
    <w:rsid w:val="004D5252"/>
    <w:rsid w:val="004F2B86"/>
    <w:rsid w:val="00522D1A"/>
    <w:rsid w:val="00553211"/>
    <w:rsid w:val="00581327"/>
    <w:rsid w:val="005A718F"/>
    <w:rsid w:val="005E4ABF"/>
    <w:rsid w:val="00634FF0"/>
    <w:rsid w:val="00683140"/>
    <w:rsid w:val="00690928"/>
    <w:rsid w:val="006A3CE7"/>
    <w:rsid w:val="007516CF"/>
    <w:rsid w:val="007F4B0C"/>
    <w:rsid w:val="00827D5B"/>
    <w:rsid w:val="0083008F"/>
    <w:rsid w:val="00895E73"/>
    <w:rsid w:val="008B33BC"/>
    <w:rsid w:val="008D293B"/>
    <w:rsid w:val="008E1540"/>
    <w:rsid w:val="009120E9"/>
    <w:rsid w:val="00932CF9"/>
    <w:rsid w:val="00945900"/>
    <w:rsid w:val="009C06A8"/>
    <w:rsid w:val="009C396C"/>
    <w:rsid w:val="009D5374"/>
    <w:rsid w:val="00A36ADB"/>
    <w:rsid w:val="00A5013A"/>
    <w:rsid w:val="00A9566B"/>
    <w:rsid w:val="00AC3735"/>
    <w:rsid w:val="00AF2AC0"/>
    <w:rsid w:val="00B370F4"/>
    <w:rsid w:val="00B4569C"/>
    <w:rsid w:val="00B5635A"/>
    <w:rsid w:val="00B572B4"/>
    <w:rsid w:val="00BF4221"/>
    <w:rsid w:val="00BF603F"/>
    <w:rsid w:val="00BF6077"/>
    <w:rsid w:val="00C21B30"/>
    <w:rsid w:val="00C30022"/>
    <w:rsid w:val="00C9054D"/>
    <w:rsid w:val="00CC2D11"/>
    <w:rsid w:val="00D2159E"/>
    <w:rsid w:val="00D529C2"/>
    <w:rsid w:val="00DB26A7"/>
    <w:rsid w:val="00E56D8C"/>
    <w:rsid w:val="00E76CAD"/>
    <w:rsid w:val="00E94B5F"/>
    <w:rsid w:val="00EA2577"/>
    <w:rsid w:val="00F32540"/>
    <w:rsid w:val="00F51814"/>
    <w:rsid w:val="00F81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4E92C1"/>
  <w15:chartTrackingRefBased/>
  <w15:docId w15:val="{FCB42AE1-D11D-4BE1-9757-EC6A8C3CC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  <w:lang w:val="pt-BR"/>
    </w:rPr>
  </w:style>
  <w:style w:type="paragraph" w:styleId="Ttulo1">
    <w:name w:val="heading 1"/>
    <w:basedOn w:val="Normal"/>
    <w:link w:val="Ttulo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har"/>
    <w:uiPriority w:val="1"/>
    <w:qFormat/>
    <w:rsid w:val="00126D07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90"/>
      <w:szCs w:val="40"/>
    </w:rPr>
  </w:style>
  <w:style w:type="character" w:customStyle="1" w:styleId="TtuloChar">
    <w:name w:val="Título Char"/>
    <w:basedOn w:val="Fontepargpadro"/>
    <w:link w:val="Ttulo"/>
    <w:uiPriority w:val="1"/>
    <w:rsid w:val="00126D07"/>
    <w:rPr>
      <w:rFonts w:asciiTheme="majorHAnsi" w:eastAsia="Times New Roman" w:hAnsiTheme="majorHAnsi" w:cs="Times New Roman"/>
      <w:b/>
      <w:caps/>
      <w:color w:val="FFFFFF" w:themeColor="background1"/>
      <w:sz w:val="90"/>
      <w:szCs w:val="40"/>
      <w:lang w:val="pt-BR"/>
    </w:rPr>
  </w:style>
  <w:style w:type="paragraph" w:styleId="Subttulo">
    <w:name w:val="Subtitle"/>
    <w:basedOn w:val="Normal"/>
    <w:link w:val="Subttulo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har">
    <w:name w:val="Subtítulo Char"/>
    <w:basedOn w:val="Fontepargpadro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emEspaament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har">
    <w:name w:val="Título 2 Char"/>
    <w:basedOn w:val="Fontepargpadro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har">
    <w:name w:val="Título 3 Char"/>
    <w:basedOn w:val="Fontepargpadro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har">
    <w:name w:val="Título 4 Char"/>
    <w:basedOn w:val="Fontepargpadro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har">
    <w:name w:val="Título 5 Char"/>
    <w:basedOn w:val="Fontepargpadro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5A718F"/>
    <w:pPr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A718F"/>
  </w:style>
  <w:style w:type="paragraph" w:styleId="Rodap">
    <w:name w:val="footer"/>
    <w:basedOn w:val="Normal"/>
    <w:link w:val="RodapChar"/>
    <w:uiPriority w:val="99"/>
    <w:unhideWhenUsed/>
    <w:rsid w:val="005A718F"/>
    <w:pPr>
      <w:spacing w:line="240" w:lineRule="auto"/>
      <w:jc w:val="center"/>
    </w:pPr>
  </w:style>
  <w:style w:type="character" w:customStyle="1" w:styleId="RodapChar">
    <w:name w:val="Rodapé Char"/>
    <w:basedOn w:val="Fontepargpadro"/>
    <w:link w:val="Rodap"/>
    <w:uiPriority w:val="99"/>
    <w:rsid w:val="005A718F"/>
  </w:style>
  <w:style w:type="character" w:styleId="TextodoEspaoReservado">
    <w:name w:val="Placeholder Text"/>
    <w:basedOn w:val="Fontepargpadro"/>
    <w:uiPriority w:val="99"/>
    <w:semiHidden/>
    <w:rsid w:val="00945900"/>
    <w:rPr>
      <w:color w:val="808080"/>
    </w:rPr>
  </w:style>
  <w:style w:type="table" w:styleId="Tabelacomgrade">
    <w:name w:val="Table Grid"/>
    <w:basedOn w:val="Tabelanormal"/>
    <w:uiPriority w:val="39"/>
    <w:rsid w:val="003E3E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3">
    <w:name w:val="Plain Table 3"/>
    <w:basedOn w:val="Tabelanormal"/>
    <w:uiPriority w:val="43"/>
    <w:rsid w:val="00C300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858A8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858A8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deGrade2">
    <w:name w:val="Grid Table 2"/>
    <w:basedOn w:val="Tabelanormal"/>
    <w:uiPriority w:val="47"/>
    <w:rsid w:val="00C30022"/>
    <w:pPr>
      <w:spacing w:after="0" w:line="240" w:lineRule="auto"/>
    </w:pPr>
    <w:tblPr>
      <w:tblStyleRowBandSize w:val="1"/>
      <w:tblStyleColBandSize w:val="1"/>
      <w:tblBorders>
        <w:top w:val="single" w:sz="2" w:space="0" w:color="6E7378" w:themeColor="text1" w:themeTint="99"/>
        <w:bottom w:val="single" w:sz="2" w:space="0" w:color="6E7378" w:themeColor="text1" w:themeTint="99"/>
        <w:insideH w:val="single" w:sz="2" w:space="0" w:color="6E7378" w:themeColor="text1" w:themeTint="99"/>
        <w:insideV w:val="single" w:sz="2" w:space="0" w:color="6E7378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E7378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E7378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0D2" w:themeFill="text1" w:themeFillTint="33"/>
      </w:tcPr>
    </w:tblStylePr>
    <w:tblStylePr w:type="band1Horz">
      <w:tblPr/>
      <w:tcPr>
        <w:shd w:val="clear" w:color="auto" w:fill="CED0D2" w:themeFill="text1" w:themeFillTint="33"/>
      </w:tcPr>
    </w:tblStylePr>
  </w:style>
  <w:style w:type="table" w:styleId="SimplesTabela1">
    <w:name w:val="Plain Table 1"/>
    <w:basedOn w:val="Tabelanormal"/>
    <w:uiPriority w:val="41"/>
    <w:rsid w:val="00C3002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1Clara">
    <w:name w:val="Grid Table 1 Light"/>
    <w:basedOn w:val="Tabelanormal"/>
    <w:uiPriority w:val="46"/>
    <w:rsid w:val="00A9566B"/>
    <w:pPr>
      <w:spacing w:after="0" w:line="240" w:lineRule="auto"/>
    </w:pPr>
    <w:tblPr>
      <w:tblStyleRowBandSize w:val="1"/>
      <w:tblStyleColBandSize w:val="1"/>
      <w:tblBorders>
        <w:top w:val="single" w:sz="4" w:space="0" w:color="9EA2A6" w:themeColor="text1" w:themeTint="66"/>
        <w:left w:val="single" w:sz="4" w:space="0" w:color="9EA2A6" w:themeColor="text1" w:themeTint="66"/>
        <w:bottom w:val="single" w:sz="4" w:space="0" w:color="9EA2A6" w:themeColor="text1" w:themeTint="66"/>
        <w:right w:val="single" w:sz="4" w:space="0" w:color="9EA2A6" w:themeColor="text1" w:themeTint="66"/>
        <w:insideH w:val="single" w:sz="4" w:space="0" w:color="9EA2A6" w:themeColor="text1" w:themeTint="66"/>
        <w:insideV w:val="single" w:sz="4" w:space="0" w:color="9EA2A6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E7378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E7378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argrafodaLista">
    <w:name w:val="List Paragraph"/>
    <w:basedOn w:val="Normal"/>
    <w:uiPriority w:val="34"/>
    <w:unhideWhenUsed/>
    <w:qFormat/>
    <w:rsid w:val="001134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0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usta\AppData\Roaming\Microsoft\Templates\Relat&#243;rio%20de%20neg&#243;cios%20(design%20profissional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Relatório de negócios (design profissional).dotx</Template>
  <TotalTime>0</TotalTime>
  <Pages>7</Pages>
  <Words>979</Words>
  <Characters>5289</Characters>
  <Application>Microsoft Office Word</Application>
  <DocSecurity>0</DocSecurity>
  <Lines>44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Goncalves</dc:creator>
  <cp:keywords/>
  <dc:description/>
  <cp:lastModifiedBy>GUSTAVO OLIVEIRA GONÇALVES .</cp:lastModifiedBy>
  <cp:revision>2</cp:revision>
  <dcterms:created xsi:type="dcterms:W3CDTF">2022-08-17T00:54:00Z</dcterms:created>
  <dcterms:modified xsi:type="dcterms:W3CDTF">2022-08-17T00:54:00Z</dcterms:modified>
</cp:coreProperties>
</file>